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4A385" w14:textId="797568FF" w:rsidR="00F30E3B" w:rsidRPr="00571D25" w:rsidRDefault="00681ADA">
      <w:pPr>
        <w:rPr>
          <w:rFonts w:cs="Arial"/>
          <w:spacing w:val="-4"/>
          <w:szCs w:val="22"/>
        </w:rPr>
        <w:sectPr w:rsidR="00F30E3B" w:rsidRPr="00571D25" w:rsidSect="00F30E3B">
          <w:headerReference w:type="default" r:id="rId13"/>
          <w:footerReference w:type="default" r:id="rId14"/>
          <w:headerReference w:type="first" r:id="rId15"/>
          <w:footerReference w:type="first" r:id="rId16"/>
          <w:pgSz w:w="11900" w:h="16840"/>
          <w:pgMar w:top="1276" w:right="1304" w:bottom="1270" w:left="1701" w:header="709" w:footer="1134" w:gutter="0"/>
          <w:cols w:space="708"/>
          <w:titlePg/>
          <w:docGrid w:linePitch="360"/>
        </w:sectPr>
      </w:pPr>
      <w:r w:rsidRPr="00571D25">
        <w:rPr>
          <w:rFonts w:cs="Arial"/>
          <w:noProof/>
          <w:color w:val="2B579A"/>
          <w:spacing w:val="-4"/>
          <w:szCs w:val="22"/>
          <w:shd w:val="clear" w:color="auto" w:fill="E6E6E6"/>
          <w:lang w:eastAsia="en-GB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CB4AE99" wp14:editId="1CB4AE9A">
                <wp:simplePos x="0" y="0"/>
                <wp:positionH relativeFrom="column">
                  <wp:posOffset>24765</wp:posOffset>
                </wp:positionH>
                <wp:positionV relativeFrom="paragraph">
                  <wp:posOffset>6714490</wp:posOffset>
                </wp:positionV>
                <wp:extent cx="5600700" cy="23545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354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:w16sdtdh="http://schemas.microsoft.com/office/word/2020/wordml/sdtdatahash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4AEBC" w14:textId="77777777" w:rsidR="006E0C50" w:rsidRDefault="006E0C50" w:rsidP="00681ADA">
                            <w:r w:rsidRPr="00681ADA">
                              <w:t>The purpose of the Service Definition and Support Document is to define and document key service and technical information about the named service. This includes:</w:t>
                            </w:r>
                          </w:p>
                          <w:p w14:paraId="1CB4AEBD" w14:textId="77777777" w:rsidR="006E0C50" w:rsidRPr="00681ADA" w:rsidRDefault="006E0C50" w:rsidP="00681ADA"/>
                          <w:p w14:paraId="1CB4AEBE" w14:textId="77777777" w:rsidR="006E0C50" w:rsidRDefault="006E0C50" w:rsidP="00681ADA">
                            <w:r w:rsidRPr="00681ADA">
                              <w:rPr>
                                <w:b/>
                              </w:rPr>
                              <w:t>Service Definition</w:t>
                            </w:r>
                            <w:r w:rsidRPr="00681ADA">
                              <w:t xml:space="preserve"> – Describing in non-technical language what the service is, how it is used and the defined ownership from a customer and BTS perspective. </w:t>
                            </w:r>
                          </w:p>
                          <w:p w14:paraId="1CB4AEBF" w14:textId="77777777" w:rsidR="006E0C50" w:rsidRPr="00681ADA" w:rsidRDefault="006E0C50" w:rsidP="00681ADA"/>
                          <w:p w14:paraId="1CB4AEC0" w14:textId="77777777" w:rsidR="006E0C50" w:rsidRDefault="006E0C50" w:rsidP="00681ADA">
                            <w:r w:rsidRPr="00681ADA">
                              <w:rPr>
                                <w:b/>
                              </w:rPr>
                              <w:t>Support Model</w:t>
                            </w:r>
                            <w:r w:rsidRPr="00681ADA">
                              <w:t xml:space="preserve"> – Details of how BTS supports the service and key contractual information from underpinning vendors/third parties</w:t>
                            </w:r>
                          </w:p>
                          <w:p w14:paraId="1CB4AEC1" w14:textId="77777777" w:rsidR="006E0C50" w:rsidRPr="00681ADA" w:rsidRDefault="006E0C50" w:rsidP="00681ADA"/>
                          <w:p w14:paraId="1CB4AEC2" w14:textId="77777777" w:rsidR="006E0C50" w:rsidRPr="00681ADA" w:rsidRDefault="006E0C50" w:rsidP="00681ADA">
                            <w:r w:rsidRPr="00681ADA">
                              <w:rPr>
                                <w:b/>
                              </w:rPr>
                              <w:t xml:space="preserve">Technical Support Information – </w:t>
                            </w:r>
                            <w:r w:rsidRPr="00681ADA">
                              <w:t>Documenting key technical information about the service for technical support resource to enable triage and restoration of the failed service</w:t>
                            </w:r>
                          </w:p>
                          <w:p w14:paraId="1CB4AEC3" w14:textId="77777777" w:rsidR="006E0C50" w:rsidRDefault="006E0C50" w:rsidP="003E008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4AE9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.95pt;margin-top:528.7pt;width:441pt;height:185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" filled="f" stroked="f" strokeweight=".5pt">
                <v:textbox inset="0,0,0,0">
                  <w:txbxContent>
                    <w:p w14:paraId="1CB4AEBC" w14:textId="77777777" w:rsidR="006E0C50" w:rsidRDefault="006E0C50" w:rsidP="00681ADA">
                      <w:r w:rsidRPr="00681ADA">
                        <w:t>The purpose of the Service Definition and Support Document is to define and document key service and technical information about the named service. This includes:</w:t>
                      </w:r>
                    </w:p>
                    <w:p w14:paraId="1CB4AEBD" w14:textId="77777777" w:rsidR="006E0C50" w:rsidRPr="00681ADA" w:rsidRDefault="006E0C50" w:rsidP="00681ADA"/>
                    <w:p w14:paraId="1CB4AEBE" w14:textId="77777777" w:rsidR="006E0C50" w:rsidRDefault="006E0C50" w:rsidP="00681ADA">
                      <w:r w:rsidRPr="00681ADA">
                        <w:rPr>
                          <w:b/>
                        </w:rPr>
                        <w:t>Service Definition</w:t>
                      </w:r>
                      <w:r w:rsidRPr="00681ADA">
                        <w:t xml:space="preserve"> – Describing in non-technical language what the service is, how it is used and the defined ownership from a customer and BTS perspective. </w:t>
                      </w:r>
                    </w:p>
                    <w:p w14:paraId="1CB4AEBF" w14:textId="77777777" w:rsidR="006E0C50" w:rsidRPr="00681ADA" w:rsidRDefault="006E0C50" w:rsidP="00681ADA"/>
                    <w:p w14:paraId="1CB4AEC0" w14:textId="77777777" w:rsidR="006E0C50" w:rsidRDefault="006E0C50" w:rsidP="00681ADA">
                      <w:r w:rsidRPr="00681ADA">
                        <w:rPr>
                          <w:b/>
                        </w:rPr>
                        <w:t>Support Model</w:t>
                      </w:r>
                      <w:r w:rsidRPr="00681ADA">
                        <w:t xml:space="preserve"> – Details of how BTS supports the service and key contractual information from underpinning vendors/third parties</w:t>
                      </w:r>
                    </w:p>
                    <w:p w14:paraId="1CB4AEC1" w14:textId="77777777" w:rsidR="006E0C50" w:rsidRPr="00681ADA" w:rsidRDefault="006E0C50" w:rsidP="00681ADA"/>
                    <w:p w14:paraId="1CB4AEC2" w14:textId="77777777" w:rsidR="006E0C50" w:rsidRPr="00681ADA" w:rsidRDefault="006E0C50" w:rsidP="00681ADA">
                      <w:r w:rsidRPr="00681ADA">
                        <w:rPr>
                          <w:b/>
                        </w:rPr>
                        <w:t xml:space="preserve">Technical Support Information – </w:t>
                      </w:r>
                      <w:r w:rsidRPr="00681ADA">
                        <w:t>Documenting key technical information about the service for technical support resource to enable triage and restoration of the failed service</w:t>
                      </w:r>
                    </w:p>
                    <w:p w14:paraId="1CB4AEC3" w14:textId="77777777" w:rsidR="006E0C50" w:rsidRDefault="006E0C50" w:rsidP="003E008C"/>
                  </w:txbxContent>
                </v:textbox>
              </v:shape>
            </w:pict>
          </mc:Fallback>
        </mc:AlternateContent>
      </w:r>
      <w:r w:rsidR="003E008C" w:rsidRPr="00571D25">
        <w:rPr>
          <w:rFonts w:cs="Arial"/>
          <w:noProof/>
          <w:color w:val="2B579A"/>
          <w:spacing w:val="-4"/>
          <w:szCs w:val="22"/>
          <w:shd w:val="clear" w:color="auto" w:fill="E6E6E6"/>
          <w:lang w:eastAsia="en-GB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CB4AE9D" wp14:editId="2849FF5E">
                <wp:simplePos x="0" y="0"/>
                <wp:positionH relativeFrom="column">
                  <wp:posOffset>10160</wp:posOffset>
                </wp:positionH>
                <wp:positionV relativeFrom="paragraph">
                  <wp:posOffset>982345</wp:posOffset>
                </wp:positionV>
                <wp:extent cx="5594350" cy="312420"/>
                <wp:effectExtent l="0" t="0" r="19050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:w16sdtdh="http://schemas.microsoft.com/office/word/2020/wordml/sdtdatahash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4AEC9" w14:textId="77777777" w:rsidR="006E0C50" w:rsidRPr="000604D0" w:rsidRDefault="006E0C50" w:rsidP="003E008C">
                            <w:pPr>
                              <w:rPr>
                                <w:rFonts w:cs="Arial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4AE9D" id="Text Box 2" o:spid="_x0000_s1027" type="#_x0000_t202" style="position:absolute;margin-left:.8pt;margin-top:77.35pt;width:440.5pt;height:24.6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" filled="f" stroked="f" strokeweight=".5pt">
                <v:textbox inset="0,0,0,0">
                  <w:txbxContent>
                    <w:p w14:paraId="1CB4AEC9" w14:textId="77777777" w:rsidR="006E0C50" w:rsidRPr="000604D0" w:rsidRDefault="006E0C50" w:rsidP="003E008C">
                      <w:pPr>
                        <w:rPr>
                          <w:rFonts w:cs="Arial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008C" w:rsidRPr="00571D25">
        <w:rPr>
          <w:rFonts w:cs="Arial"/>
          <w:noProof/>
          <w:color w:val="2B579A"/>
          <w:spacing w:val="-4"/>
          <w:szCs w:val="22"/>
          <w:shd w:val="clear" w:color="auto" w:fill="E6E6E6"/>
          <w:lang w:eastAsia="en-GB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1CB4AE9F" wp14:editId="1CB4AEA0">
                <wp:simplePos x="0" y="0"/>
                <wp:positionH relativeFrom="column">
                  <wp:posOffset>10160</wp:posOffset>
                </wp:positionH>
                <wp:positionV relativeFrom="paragraph">
                  <wp:posOffset>1405890</wp:posOffset>
                </wp:positionV>
                <wp:extent cx="5594350" cy="2840990"/>
                <wp:effectExtent l="0" t="0" r="1905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284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:w16sdtdh="http://schemas.microsoft.com/office/word/2020/wordml/sdtdatahash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233EA" w14:textId="3ED9D3F5" w:rsidR="006E0C50" w:rsidRDefault="006E0C50" w:rsidP="007938C8">
                            <w:pPr>
                              <w:jc w:val="center"/>
                              <w:rPr>
                                <w:rFonts w:cs="Arial"/>
                                <w:b/>
                                <w:sz w:val="52"/>
                              </w:rPr>
                            </w:pPr>
                            <w:r w:rsidRPr="00B9083A">
                              <w:rPr>
                                <w:rFonts w:cs="Arial"/>
                                <w:b/>
                                <w:sz w:val="52"/>
                              </w:rPr>
                              <w:t>Service Definition and Support</w:t>
                            </w:r>
                            <w:r>
                              <w:rPr>
                                <w:rFonts w:cs="Arial"/>
                                <w:sz w:val="20"/>
                              </w:rPr>
                              <w:t xml:space="preserve">                              </w:t>
                            </w:r>
                            <w:r>
                              <w:rPr>
                                <w:rFonts w:cs="Arial"/>
                                <w:b/>
                                <w:sz w:val="52"/>
                              </w:rPr>
                              <w:t xml:space="preserve">                                 D</w:t>
                            </w:r>
                            <w:r w:rsidRPr="00B9083A">
                              <w:rPr>
                                <w:rFonts w:cs="Arial"/>
                                <w:b/>
                                <w:sz w:val="52"/>
                              </w:rPr>
                              <w:t>ocument for</w:t>
                            </w:r>
                          </w:p>
                          <w:p w14:paraId="7188AE6D" w14:textId="77777777" w:rsidR="006E0C50" w:rsidRDefault="006E0C50" w:rsidP="003E008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52"/>
                              </w:rPr>
                            </w:pPr>
                          </w:p>
                          <w:p w14:paraId="1CB4AECA" w14:textId="234B1A34" w:rsidR="006E0C50" w:rsidRPr="00B9083A" w:rsidRDefault="006E0C50" w:rsidP="003E008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52"/>
                              </w:rPr>
                              <w:t xml:space="preserve">DC10 Scanning - OMR Documentum </w:t>
                            </w:r>
                            <w:r w:rsidRPr="00B9083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52"/>
                              </w:rPr>
                              <w:t xml:space="preserve"> </w:t>
                            </w:r>
                          </w:p>
                          <w:p w14:paraId="1CB4AECB" w14:textId="77777777" w:rsidR="006E0C50" w:rsidRPr="00B9083A" w:rsidRDefault="006E0C50" w:rsidP="003E008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52"/>
                              </w:rPr>
                            </w:pPr>
                          </w:p>
                          <w:p w14:paraId="1CB4AECD" w14:textId="77777777" w:rsidR="006E0C50" w:rsidRPr="00B9083A" w:rsidRDefault="006E0C50" w:rsidP="003E008C">
                            <w:pPr>
                              <w:rPr>
                                <w:rFonts w:cs="Arial"/>
                                <w:sz w:val="36"/>
                              </w:rPr>
                            </w:pPr>
                          </w:p>
                          <w:p w14:paraId="1CB4AECE" w14:textId="77777777" w:rsidR="006E0C50" w:rsidRDefault="006E0C50" w:rsidP="003E008C">
                            <w:pPr>
                              <w:rPr>
                                <w:rFonts w:cs="Arial"/>
                                <w:sz w:val="36"/>
                              </w:rPr>
                            </w:pPr>
                            <w:r w:rsidRPr="00B9083A">
                              <w:rPr>
                                <w:rFonts w:cs="Arial"/>
                                <w:sz w:val="36"/>
                              </w:rPr>
                              <w:t>Business Technology Services</w:t>
                            </w:r>
                          </w:p>
                          <w:p w14:paraId="1CB4AECF" w14:textId="77777777" w:rsidR="006E0C50" w:rsidRDefault="006E0C50" w:rsidP="003E008C">
                            <w:pPr>
                              <w:rPr>
                                <w:rFonts w:cs="Arial"/>
                                <w:sz w:val="36"/>
                              </w:rPr>
                            </w:pPr>
                          </w:p>
                          <w:p w14:paraId="1CB4AED0" w14:textId="77777777" w:rsidR="006E0C50" w:rsidRPr="00B9083A" w:rsidRDefault="006E0C50" w:rsidP="003E008C">
                            <w:pPr>
                              <w:rPr>
                                <w:rFonts w:cs="Arial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4AE9F" id="Text Box 4" o:spid="_x0000_s1028" type="#_x0000_t202" style="position:absolute;margin-left:.8pt;margin-top:110.7pt;width:440.5pt;height:223.7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" filled="f" stroked="f" strokeweight=".5pt">
                <v:textbox inset="0,0,0,0">
                  <w:txbxContent>
                    <w:p w14:paraId="7FF233EA" w14:textId="3ED9D3F5" w:rsidR="006E0C50" w:rsidRDefault="006E0C50" w:rsidP="007938C8">
                      <w:pPr>
                        <w:jc w:val="center"/>
                        <w:rPr>
                          <w:rFonts w:cs="Arial"/>
                          <w:b/>
                          <w:sz w:val="52"/>
                        </w:rPr>
                      </w:pPr>
                      <w:r w:rsidRPr="00B9083A">
                        <w:rPr>
                          <w:rFonts w:cs="Arial"/>
                          <w:b/>
                          <w:sz w:val="52"/>
                        </w:rPr>
                        <w:t>Service Definition and Support</w:t>
                      </w:r>
                      <w:r>
                        <w:rPr>
                          <w:rFonts w:cs="Arial"/>
                          <w:sz w:val="20"/>
                        </w:rPr>
                        <w:t xml:space="preserve">                              </w:t>
                      </w:r>
                      <w:r>
                        <w:rPr>
                          <w:rFonts w:cs="Arial"/>
                          <w:b/>
                          <w:sz w:val="52"/>
                        </w:rPr>
                        <w:t xml:space="preserve">                                 D</w:t>
                      </w:r>
                      <w:r w:rsidRPr="00B9083A">
                        <w:rPr>
                          <w:rFonts w:cs="Arial"/>
                          <w:b/>
                          <w:sz w:val="52"/>
                        </w:rPr>
                        <w:t>ocument for</w:t>
                      </w:r>
                    </w:p>
                    <w:p w14:paraId="7188AE6D" w14:textId="77777777" w:rsidR="006E0C50" w:rsidRDefault="006E0C50" w:rsidP="003E008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52"/>
                        </w:rPr>
                      </w:pPr>
                    </w:p>
                    <w:p w14:paraId="1CB4AECA" w14:textId="234B1A34" w:rsidR="006E0C50" w:rsidRPr="00B9083A" w:rsidRDefault="006E0C50" w:rsidP="003E008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52"/>
                        </w:rPr>
                        <w:t xml:space="preserve">DC10 Scanning - OMR Documentum </w:t>
                      </w:r>
                      <w:r w:rsidRPr="00B9083A">
                        <w:rPr>
                          <w:rFonts w:ascii="Times New Roman" w:hAnsi="Times New Roman" w:cs="Times New Roman"/>
                          <w:b/>
                          <w:i/>
                          <w:sz w:val="52"/>
                        </w:rPr>
                        <w:t xml:space="preserve"> </w:t>
                      </w:r>
                    </w:p>
                    <w:p w14:paraId="1CB4AECB" w14:textId="77777777" w:rsidR="006E0C50" w:rsidRPr="00B9083A" w:rsidRDefault="006E0C50" w:rsidP="003E008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52"/>
                        </w:rPr>
                      </w:pPr>
                    </w:p>
                    <w:p w14:paraId="1CB4AECD" w14:textId="77777777" w:rsidR="006E0C50" w:rsidRPr="00B9083A" w:rsidRDefault="006E0C50" w:rsidP="003E008C">
                      <w:pPr>
                        <w:rPr>
                          <w:rFonts w:cs="Arial"/>
                          <w:sz w:val="36"/>
                        </w:rPr>
                      </w:pPr>
                    </w:p>
                    <w:p w14:paraId="1CB4AECE" w14:textId="77777777" w:rsidR="006E0C50" w:rsidRDefault="006E0C50" w:rsidP="003E008C">
                      <w:pPr>
                        <w:rPr>
                          <w:rFonts w:cs="Arial"/>
                          <w:sz w:val="36"/>
                        </w:rPr>
                      </w:pPr>
                      <w:r w:rsidRPr="00B9083A">
                        <w:rPr>
                          <w:rFonts w:cs="Arial"/>
                          <w:sz w:val="36"/>
                        </w:rPr>
                        <w:t>Business Technology Services</w:t>
                      </w:r>
                    </w:p>
                    <w:p w14:paraId="1CB4AECF" w14:textId="77777777" w:rsidR="006E0C50" w:rsidRDefault="006E0C50" w:rsidP="003E008C">
                      <w:pPr>
                        <w:rPr>
                          <w:rFonts w:cs="Arial"/>
                          <w:sz w:val="36"/>
                        </w:rPr>
                      </w:pPr>
                    </w:p>
                    <w:p w14:paraId="1CB4AED0" w14:textId="77777777" w:rsidR="006E0C50" w:rsidRPr="00B9083A" w:rsidRDefault="006E0C50" w:rsidP="003E008C">
                      <w:pPr>
                        <w:rPr>
                          <w:rFonts w:cs="Arial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B4A386" w14:textId="77777777" w:rsidR="00A008E0" w:rsidRPr="00571D25" w:rsidRDefault="00A008E0" w:rsidP="00A008E0">
      <w:pPr>
        <w:pStyle w:val="NormalPara"/>
        <w:rPr>
          <w:rFonts w:cs="Arial"/>
        </w:rPr>
      </w:pPr>
    </w:p>
    <w:tbl>
      <w:tblPr>
        <w:tblW w:w="9064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ook w:val="01E0" w:firstRow="1" w:lastRow="1" w:firstColumn="1" w:lastColumn="1" w:noHBand="0" w:noVBand="0"/>
      </w:tblPr>
      <w:tblGrid>
        <w:gridCol w:w="4431"/>
        <w:gridCol w:w="4633"/>
      </w:tblGrid>
      <w:tr w:rsidR="00A008E0" w:rsidRPr="00571D25" w14:paraId="1CB4A389" w14:textId="77777777" w:rsidTr="174A3316">
        <w:tc>
          <w:tcPr>
            <w:tcW w:w="4431" w:type="dxa"/>
            <w:shd w:val="clear" w:color="auto" w:fill="E6E6E6"/>
          </w:tcPr>
          <w:p w14:paraId="1CB4A387" w14:textId="77777777" w:rsidR="00A008E0" w:rsidRPr="00571D25" w:rsidRDefault="00A008E0" w:rsidP="005B673F">
            <w:pPr>
              <w:spacing w:before="120"/>
              <w:jc w:val="right"/>
              <w:rPr>
                <w:rFonts w:cs="Arial"/>
                <w:b/>
                <w:iCs/>
                <w:szCs w:val="22"/>
              </w:rPr>
            </w:pPr>
            <w:r w:rsidRPr="00571D25">
              <w:rPr>
                <w:rFonts w:cs="Arial"/>
                <w:b/>
                <w:iCs/>
                <w:szCs w:val="22"/>
              </w:rPr>
              <w:t>Document Information</w:t>
            </w:r>
          </w:p>
        </w:tc>
        <w:tc>
          <w:tcPr>
            <w:tcW w:w="4633" w:type="dxa"/>
            <w:shd w:val="clear" w:color="auto" w:fill="E6E6E6"/>
          </w:tcPr>
          <w:p w14:paraId="1CB4A388" w14:textId="77777777" w:rsidR="00A008E0" w:rsidRPr="00571D25" w:rsidRDefault="00A008E0" w:rsidP="005B673F">
            <w:pPr>
              <w:spacing w:before="120"/>
              <w:rPr>
                <w:rFonts w:cs="Arial"/>
                <w:b/>
                <w:iCs/>
                <w:szCs w:val="22"/>
              </w:rPr>
            </w:pPr>
          </w:p>
        </w:tc>
      </w:tr>
      <w:tr w:rsidR="00A008E0" w:rsidRPr="00571D25" w14:paraId="1CB4A38C" w14:textId="77777777" w:rsidTr="174A3316">
        <w:trPr>
          <w:trHeight w:val="336"/>
        </w:trPr>
        <w:tc>
          <w:tcPr>
            <w:tcW w:w="4431" w:type="dxa"/>
            <w:shd w:val="clear" w:color="auto" w:fill="auto"/>
          </w:tcPr>
          <w:p w14:paraId="1CB4A38A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r w:rsidRPr="00571D25">
              <w:rPr>
                <w:rFonts w:cs="Arial"/>
                <w:b/>
                <w:sz w:val="20"/>
                <w:szCs w:val="20"/>
              </w:rPr>
              <w:t xml:space="preserve">Document </w:t>
            </w: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Owner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8B" w14:textId="4D934AAE" w:rsidR="00A008E0" w:rsidRPr="00571D25" w:rsidRDefault="008054BD" w:rsidP="00294443">
            <w:pPr>
              <w:spacing w:before="20" w:after="2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Pre-Assessment </w:t>
            </w:r>
            <w:proofErr w:type="spellStart"/>
            <w:r>
              <w:rPr>
                <w:rFonts w:cs="Arial"/>
                <w:sz w:val="20"/>
                <w:szCs w:val="20"/>
              </w:rPr>
              <w:t>CoE</w:t>
            </w:r>
            <w:proofErr w:type="spellEnd"/>
          </w:p>
        </w:tc>
      </w:tr>
      <w:tr w:rsidR="00A008E0" w:rsidRPr="00571D25" w14:paraId="1CB4A38F" w14:textId="77777777" w:rsidTr="174A3316">
        <w:tc>
          <w:tcPr>
            <w:tcW w:w="4431" w:type="dxa"/>
            <w:shd w:val="clear" w:color="auto" w:fill="auto"/>
          </w:tcPr>
          <w:p w14:paraId="1CB4A38D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r w:rsidRPr="00571D25">
              <w:rPr>
                <w:rFonts w:cs="Arial"/>
                <w:b/>
                <w:sz w:val="20"/>
                <w:szCs w:val="20"/>
              </w:rPr>
              <w:t xml:space="preserve">Last Edited </w:t>
            </w: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By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8E" w14:textId="4A0BFD1C" w:rsidR="00A008E0" w:rsidRPr="00571D25" w:rsidRDefault="00A008E0" w:rsidP="005B673F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</w:tr>
      <w:tr w:rsidR="00A008E0" w:rsidRPr="00571D25" w14:paraId="1CB4A392" w14:textId="77777777" w:rsidTr="174A3316">
        <w:tc>
          <w:tcPr>
            <w:tcW w:w="4431" w:type="dxa"/>
            <w:shd w:val="clear" w:color="auto" w:fill="auto"/>
          </w:tcPr>
          <w:p w14:paraId="1CB4A390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Version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91" w14:textId="48FA069E" w:rsidR="00A008E0" w:rsidRPr="00571D25" w:rsidRDefault="00A008E0" w:rsidP="005B673F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</w:tr>
      <w:tr w:rsidR="00A008E0" w:rsidRPr="00571D25" w14:paraId="1CB4A395" w14:textId="77777777" w:rsidTr="174A3316">
        <w:tc>
          <w:tcPr>
            <w:tcW w:w="4431" w:type="dxa"/>
            <w:shd w:val="clear" w:color="auto" w:fill="auto"/>
          </w:tcPr>
          <w:p w14:paraId="1CB4A393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Status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94" w14:textId="29E2D2A1" w:rsidR="00A008E0" w:rsidRPr="00571D25" w:rsidRDefault="00A008E0" w:rsidP="174A3316">
            <w:pPr>
              <w:spacing w:before="20" w:after="20" w:line="259" w:lineRule="auto"/>
              <w:rPr>
                <w:rFonts w:eastAsia="MS Mincho" w:cs="Arial"/>
                <w:szCs w:val="22"/>
                <w:highlight w:val="yellow"/>
              </w:rPr>
            </w:pPr>
          </w:p>
        </w:tc>
      </w:tr>
      <w:tr w:rsidR="00A008E0" w:rsidRPr="00571D25" w14:paraId="1CB4A398" w14:textId="77777777" w:rsidTr="174A3316">
        <w:tc>
          <w:tcPr>
            <w:tcW w:w="4431" w:type="dxa"/>
            <w:shd w:val="clear" w:color="auto" w:fill="auto"/>
          </w:tcPr>
          <w:p w14:paraId="1CB4A396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r w:rsidRPr="00571D25">
              <w:rPr>
                <w:rFonts w:cs="Arial"/>
                <w:b/>
                <w:sz w:val="20"/>
                <w:szCs w:val="20"/>
              </w:rPr>
              <w:t xml:space="preserve">Approved </w:t>
            </w: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by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97" w14:textId="79272ECF" w:rsidR="00A008E0" w:rsidRPr="00571D25" w:rsidRDefault="00A008E0" w:rsidP="005B673F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</w:tr>
      <w:tr w:rsidR="00A008E0" w:rsidRPr="00571D25" w14:paraId="1CB4A39B" w14:textId="77777777" w:rsidTr="174A3316">
        <w:tc>
          <w:tcPr>
            <w:tcW w:w="4431" w:type="dxa"/>
            <w:shd w:val="clear" w:color="auto" w:fill="auto"/>
          </w:tcPr>
          <w:p w14:paraId="1CB4A399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sz w:val="20"/>
                <w:szCs w:val="20"/>
              </w:rPr>
            </w:pPr>
            <w:proofErr w:type="gramStart"/>
            <w:r w:rsidRPr="00571D25">
              <w:rPr>
                <w:rFonts w:cs="Arial"/>
                <w:b/>
                <w:sz w:val="20"/>
                <w:szCs w:val="20"/>
              </w:rPr>
              <w:t>Sensitivity :</w:t>
            </w:r>
            <w:proofErr w:type="gramEnd"/>
            <w:r w:rsidRPr="00571D25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9A" w14:textId="2B2219DF" w:rsidR="00A008E0" w:rsidRPr="00571D25" w:rsidRDefault="00997EA0" w:rsidP="005B673F">
            <w:pPr>
              <w:spacing w:before="20" w:after="20"/>
              <w:rPr>
                <w:rFonts w:cs="Arial"/>
                <w:sz w:val="20"/>
                <w:szCs w:val="20"/>
              </w:rPr>
            </w:pPr>
            <w:r w:rsidRPr="00571D25">
              <w:rPr>
                <w:rFonts w:cs="Arial"/>
                <w:sz w:val="20"/>
                <w:szCs w:val="20"/>
              </w:rPr>
              <w:t>Non confidential</w:t>
            </w:r>
          </w:p>
        </w:tc>
      </w:tr>
      <w:tr w:rsidR="00A008E0" w:rsidRPr="00571D25" w14:paraId="1CB4A39E" w14:textId="77777777" w:rsidTr="174A3316">
        <w:tc>
          <w:tcPr>
            <w:tcW w:w="4431" w:type="dxa"/>
            <w:shd w:val="clear" w:color="auto" w:fill="auto"/>
          </w:tcPr>
          <w:p w14:paraId="1CB4A39C" w14:textId="77777777" w:rsidR="00A008E0" w:rsidRPr="00571D25" w:rsidRDefault="00A008E0" w:rsidP="005B673F">
            <w:pPr>
              <w:spacing w:before="20" w:after="20"/>
              <w:jc w:val="right"/>
              <w:rPr>
                <w:rFonts w:cs="Arial"/>
                <w:b/>
                <w:bCs/>
                <w:sz w:val="20"/>
                <w:szCs w:val="20"/>
              </w:rPr>
            </w:pPr>
            <w:r w:rsidRPr="00571D25">
              <w:rPr>
                <w:rFonts w:cs="Arial"/>
                <w:b/>
                <w:bCs/>
                <w:sz w:val="20"/>
                <w:szCs w:val="20"/>
              </w:rPr>
              <w:t xml:space="preserve">Last Edited </w:t>
            </w:r>
            <w:proofErr w:type="gramStart"/>
            <w:r w:rsidRPr="00571D25">
              <w:rPr>
                <w:rFonts w:cs="Arial"/>
                <w:b/>
                <w:bCs/>
                <w:sz w:val="20"/>
                <w:szCs w:val="20"/>
              </w:rPr>
              <w:t>Date :</w:t>
            </w:r>
            <w:proofErr w:type="gramEnd"/>
            <w:r w:rsidRPr="00571D25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4633" w:type="dxa"/>
            <w:shd w:val="clear" w:color="auto" w:fill="auto"/>
          </w:tcPr>
          <w:p w14:paraId="1CB4A39D" w14:textId="7DB73989" w:rsidR="00A008E0" w:rsidRPr="00571D25" w:rsidRDefault="00A008E0" w:rsidP="005B673F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</w:tr>
    </w:tbl>
    <w:p w14:paraId="1CB4A39F" w14:textId="77777777" w:rsidR="00A008E0" w:rsidRPr="00571D25" w:rsidRDefault="00A008E0" w:rsidP="00A008E0">
      <w:pPr>
        <w:pStyle w:val="DocInfo"/>
        <w:rPr>
          <w:rFonts w:cs="Arial"/>
        </w:rPr>
      </w:pPr>
      <w:bookmarkStart w:id="0" w:name="_Toc58726351"/>
      <w:bookmarkStart w:id="1" w:name="_Toc140028194"/>
      <w:r w:rsidRPr="00571D25">
        <w:rPr>
          <w:rFonts w:cs="Arial"/>
        </w:rPr>
        <w:t>Document History</w:t>
      </w:r>
      <w:bookmarkEnd w:id="0"/>
      <w:bookmarkEnd w:id="1"/>
    </w:p>
    <w:tbl>
      <w:tblPr>
        <w:tblW w:w="493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79"/>
        <w:gridCol w:w="954"/>
        <w:gridCol w:w="2592"/>
        <w:gridCol w:w="3820"/>
      </w:tblGrid>
      <w:tr w:rsidR="00A008E0" w:rsidRPr="00571D25" w14:paraId="1CB4A3A4" w14:textId="77777777" w:rsidTr="005C3055"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A0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Cs w:val="22"/>
              </w:rPr>
            </w:pPr>
            <w:r w:rsidRPr="00571D25">
              <w:rPr>
                <w:rFonts w:cs="Arial"/>
                <w:b/>
                <w:bCs/>
                <w:color w:val="000000"/>
                <w:szCs w:val="22"/>
              </w:rPr>
              <w:t>Date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A1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Cs w:val="22"/>
              </w:rPr>
            </w:pPr>
            <w:r w:rsidRPr="00571D25">
              <w:rPr>
                <w:rFonts w:cs="Arial"/>
                <w:b/>
                <w:bCs/>
                <w:color w:val="000000"/>
                <w:szCs w:val="22"/>
              </w:rPr>
              <w:t>Version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A2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Cs w:val="22"/>
              </w:rPr>
            </w:pPr>
            <w:r w:rsidRPr="00571D25">
              <w:rPr>
                <w:rFonts w:cs="Arial"/>
                <w:b/>
                <w:bCs/>
                <w:color w:val="000000"/>
                <w:szCs w:val="22"/>
              </w:rPr>
              <w:t>Person</w:t>
            </w: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</w:tcPr>
          <w:p w14:paraId="1CB4A3A3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Cs w:val="22"/>
              </w:rPr>
            </w:pPr>
            <w:r w:rsidRPr="00571D25">
              <w:rPr>
                <w:rFonts w:cs="Arial"/>
                <w:b/>
                <w:bCs/>
                <w:color w:val="000000"/>
                <w:szCs w:val="22"/>
              </w:rPr>
              <w:t>Reason</w:t>
            </w:r>
          </w:p>
        </w:tc>
      </w:tr>
      <w:tr w:rsidR="00C10CE3" w:rsidRPr="00571D25" w14:paraId="1CB4A3B3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AF" w14:textId="42208E47" w:rsidR="00C10CE3" w:rsidRPr="00571D25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13/09/2021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B0" w14:textId="5D0DABDB" w:rsidR="00C10CE3" w:rsidRPr="00571D25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B1" w14:textId="707A2478" w:rsidR="00C10CE3" w:rsidRPr="00571D25" w:rsidRDefault="00C10CE3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B2" w14:textId="34ED0F86" w:rsidR="00C10CE3" w:rsidRPr="00571D25" w:rsidRDefault="002F68F9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Initial release.</w:t>
            </w:r>
          </w:p>
        </w:tc>
      </w:tr>
      <w:tr w:rsidR="004343A7" w:rsidRPr="00571D25" w14:paraId="29925213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5D9E91DA" w14:textId="63530BED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13/09/2021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274E3F73" w14:textId="2D03149D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7FE4DDCA" w14:textId="49A925F5" w:rsidR="004343A7" w:rsidRPr="00571D25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Lakshmi Bana</w:t>
            </w: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1D855F" w14:textId="11B0FF5C" w:rsidR="004343A7" w:rsidRDefault="004343A7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Added Logical </w:t>
            </w:r>
            <w:proofErr w:type="spellStart"/>
            <w:proofErr w:type="gramStart"/>
            <w:r>
              <w:rPr>
                <w:rFonts w:cs="Arial"/>
                <w:color w:val="000000"/>
                <w:sz w:val="18"/>
                <w:szCs w:val="18"/>
              </w:rPr>
              <w:t>Architecture,Physical</w:t>
            </w:r>
            <w:proofErr w:type="spellEnd"/>
            <w:proofErr w:type="gramEnd"/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18"/>
                <w:szCs w:val="18"/>
              </w:rPr>
              <w:t>Architecture,Data</w:t>
            </w:r>
            <w:proofErr w:type="spellEnd"/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18"/>
                <w:szCs w:val="18"/>
              </w:rPr>
              <w:t>Model,Workflows</w:t>
            </w:r>
            <w:proofErr w:type="spellEnd"/>
            <w:r>
              <w:rPr>
                <w:rFonts w:cs="Arial"/>
                <w:color w:val="000000"/>
                <w:sz w:val="18"/>
                <w:szCs w:val="18"/>
              </w:rPr>
              <w:t xml:space="preserve"> and other Technical information.</w:t>
            </w:r>
          </w:p>
        </w:tc>
      </w:tr>
      <w:tr w:rsidR="004343A7" w:rsidRPr="00571D25" w14:paraId="0514659F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27058EF6" w14:textId="6C30B6E7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14/09/2021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B4A474A" w14:textId="67E30B0E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0.3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22BB5A66" w14:textId="77777777" w:rsidR="004343A7" w:rsidRDefault="004343A7" w:rsidP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TharakaLakshmi Ch</w:t>
            </w:r>
          </w:p>
          <w:p w14:paraId="0B9DA625" w14:textId="0AD0466B" w:rsidR="004343A7" w:rsidRDefault="004343A7" w:rsidP="004343A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B9F20" w14:textId="11738538" w:rsidR="004343A7" w:rsidRDefault="004343A7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Review and Comment</w:t>
            </w:r>
          </w:p>
        </w:tc>
      </w:tr>
      <w:tr w:rsidR="004343A7" w:rsidRPr="00571D25" w14:paraId="7BD13B2C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53C5DC31" w14:textId="6ED30EEA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14/09/2021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689D27C1" w14:textId="78E2CCC6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0.4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700AFCCA" w14:textId="5C753075" w:rsidR="004343A7" w:rsidRDefault="004343A7" w:rsidP="004343A7">
            <w:pPr>
              <w:spacing w:before="75" w:after="75" w:line="240" w:lineRule="atLeast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Lakshmi Bana</w:t>
            </w: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90BDE0" w14:textId="152692D3" w:rsidR="004343A7" w:rsidRDefault="004343A7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Updates</w:t>
            </w:r>
          </w:p>
        </w:tc>
      </w:tr>
      <w:tr w:rsidR="004343A7" w:rsidRPr="00571D25" w14:paraId="4E579CD6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56CB1EEB" w14:textId="0080D2BB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15/09/2021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496DFC15" w14:textId="46C31790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B6C7BE3" w14:textId="248997C0" w:rsidR="004343A7" w:rsidRDefault="004343A7" w:rsidP="004343A7">
            <w:pPr>
              <w:spacing w:before="75" w:after="75" w:line="240" w:lineRule="atLeast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Jim Harrison &amp; Daniel Amiss</w:t>
            </w: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D9672B" w14:textId="2A4014F3" w:rsidR="004343A7" w:rsidRDefault="004343A7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Review and Comment</w:t>
            </w:r>
          </w:p>
        </w:tc>
      </w:tr>
      <w:tr w:rsidR="004343A7" w:rsidRPr="00571D25" w14:paraId="756FD914" w14:textId="77777777" w:rsidTr="005C3055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88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035DAA2C" w14:textId="574D112B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15/09/2021</w:t>
            </w:r>
          </w:p>
        </w:tc>
        <w:tc>
          <w:tcPr>
            <w:tcW w:w="53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3B56055E" w14:textId="5221FE48" w:rsidR="004343A7" w:rsidRDefault="004343A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14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6E18C781" w14:textId="61DCC4C9" w:rsidR="004343A7" w:rsidRDefault="004343A7" w:rsidP="004343A7">
            <w:pPr>
              <w:spacing w:before="75" w:after="75" w:line="240" w:lineRule="atLeast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Lakshmi Bana</w:t>
            </w:r>
          </w:p>
        </w:tc>
        <w:tc>
          <w:tcPr>
            <w:tcW w:w="213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AA9055" w14:textId="3419CAC3" w:rsidR="004343A7" w:rsidRDefault="004343A7" w:rsidP="0044591C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Updates</w:t>
            </w:r>
          </w:p>
        </w:tc>
      </w:tr>
    </w:tbl>
    <w:p w14:paraId="1CB4A3BE" w14:textId="77777777" w:rsidR="00A008E0" w:rsidRPr="00571D25" w:rsidRDefault="00A008E0" w:rsidP="00A008E0">
      <w:pPr>
        <w:pStyle w:val="DocInfo"/>
        <w:rPr>
          <w:rFonts w:cs="Arial"/>
        </w:rPr>
      </w:pPr>
      <w:bookmarkStart w:id="2" w:name="_Toc58726352"/>
      <w:bookmarkStart w:id="3" w:name="_Toc140028195"/>
      <w:r w:rsidRPr="00571D25">
        <w:rPr>
          <w:rFonts w:cs="Arial"/>
        </w:rPr>
        <w:t>References</w:t>
      </w:r>
      <w:bookmarkEnd w:id="2"/>
      <w:bookmarkEnd w:id="3"/>
    </w:p>
    <w:tbl>
      <w:tblPr>
        <w:tblW w:w="4941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05"/>
        <w:gridCol w:w="3227"/>
        <w:gridCol w:w="4116"/>
      </w:tblGrid>
      <w:tr w:rsidR="00A008E0" w:rsidRPr="00571D25" w14:paraId="1CB4A3C2" w14:textId="77777777" w:rsidTr="005C3055">
        <w:trPr>
          <w:jc w:val="center"/>
        </w:trPr>
        <w:tc>
          <w:tcPr>
            <w:tcW w:w="897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BF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Ref No</w:t>
            </w:r>
          </w:p>
        </w:tc>
        <w:tc>
          <w:tcPr>
            <w:tcW w:w="180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C0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23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</w:tcPr>
          <w:p w14:paraId="1CB4A3C1" w14:textId="77777777" w:rsidR="00A008E0" w:rsidRPr="00571D25" w:rsidRDefault="00A008E0" w:rsidP="005B673F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Path/Author/Details</w:t>
            </w:r>
          </w:p>
        </w:tc>
      </w:tr>
      <w:tr w:rsidR="00BC73C8" w:rsidRPr="00571D25" w14:paraId="3D18C8B3" w14:textId="77777777" w:rsidTr="006436C1">
        <w:trPr>
          <w:jc w:val="center"/>
        </w:trPr>
        <w:tc>
          <w:tcPr>
            <w:tcW w:w="897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5B5089B7" w14:textId="1DFFA7B6" w:rsidR="00BC73C8" w:rsidRPr="001A2644" w:rsidRDefault="007A5077" w:rsidP="006436C1">
            <w:pPr>
              <w:spacing w:before="20" w:after="20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3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3BC02073" w14:textId="01FA511D" w:rsidR="00BC73C8" w:rsidRPr="001A2644" w:rsidRDefault="00C43369" w:rsidP="006436C1">
            <w:pPr>
              <w:spacing w:before="20" w:after="20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OM</w:t>
            </w:r>
            <w:r w:rsidR="00BC73C8" w:rsidRPr="001A2644">
              <w:rPr>
                <w:rFonts w:cs="Arial"/>
                <w:color w:val="000000"/>
                <w:sz w:val="18"/>
                <w:szCs w:val="18"/>
              </w:rPr>
              <w:t xml:space="preserve">R </w:t>
            </w:r>
            <w:commentRangeStart w:id="4"/>
            <w:r w:rsidR="006E0C50">
              <w:rPr>
                <w:rFonts w:cs="Arial"/>
                <w:color w:val="000000"/>
                <w:sz w:val="18"/>
                <w:szCs w:val="18"/>
              </w:rPr>
              <w:t>Documentum</w:t>
            </w:r>
            <w:commentRangeEnd w:id="4"/>
            <w:r w:rsidR="006E0C50">
              <w:rPr>
                <w:rStyle w:val="CommentReference"/>
                <w:rFonts w:eastAsia="Times New Roman"/>
              </w:rPr>
              <w:commentReference w:id="4"/>
            </w:r>
            <w:r w:rsidR="006E0C50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5B4CED">
              <w:rPr>
                <w:rFonts w:cs="Arial"/>
                <w:color w:val="000000"/>
                <w:sz w:val="18"/>
                <w:szCs w:val="18"/>
              </w:rPr>
              <w:t>Architecture</w:t>
            </w:r>
          </w:p>
        </w:tc>
        <w:tc>
          <w:tcPr>
            <w:tcW w:w="23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14:paraId="586BDD61" w14:textId="4195D6CB" w:rsidR="00BC73C8" w:rsidRPr="006436C1" w:rsidRDefault="00BC73C8">
            <w:pPr>
              <w:spacing w:before="20" w:after="20" w:line="240" w:lineRule="atLeast"/>
              <w:jc w:val="center"/>
              <w:rPr>
                <w:rFonts w:cs="Arial"/>
                <w:color w:val="0000FF"/>
                <w:sz w:val="18"/>
                <w:szCs w:val="18"/>
                <w:u w:val="single"/>
              </w:rPr>
            </w:pPr>
          </w:p>
        </w:tc>
      </w:tr>
    </w:tbl>
    <w:p w14:paraId="1CB4A3C7" w14:textId="77777777" w:rsidR="00A008E0" w:rsidRPr="00571D25" w:rsidRDefault="00EA40C6" w:rsidP="00A008E0">
      <w:pPr>
        <w:pStyle w:val="DocInfo"/>
        <w:rPr>
          <w:rFonts w:cs="Arial"/>
        </w:rPr>
      </w:pPr>
      <w:bookmarkStart w:id="5" w:name="_Toc58726353"/>
      <w:bookmarkStart w:id="6" w:name="_Toc140028196"/>
      <w:r w:rsidRPr="00571D25">
        <w:rPr>
          <w:rFonts w:cs="Arial"/>
        </w:rPr>
        <w:t xml:space="preserve">Document </w:t>
      </w:r>
      <w:r w:rsidR="00EE5421" w:rsidRPr="00571D25">
        <w:rPr>
          <w:rFonts w:cs="Arial"/>
        </w:rPr>
        <w:t xml:space="preserve">Creation and </w:t>
      </w:r>
      <w:r w:rsidRPr="00571D25">
        <w:rPr>
          <w:rFonts w:cs="Arial"/>
        </w:rPr>
        <w:t>Approval</w:t>
      </w:r>
    </w:p>
    <w:p w14:paraId="1CB4A3C8" w14:textId="77777777" w:rsidR="00A008E0" w:rsidRPr="00571D25" w:rsidRDefault="00A008E0" w:rsidP="00C256D0">
      <w:pPr>
        <w:rPr>
          <w:rFonts w:cs="Arial"/>
          <w:szCs w:val="22"/>
        </w:rPr>
      </w:pPr>
      <w:r w:rsidRPr="00571D25">
        <w:rPr>
          <w:rFonts w:cs="Arial"/>
          <w:szCs w:val="22"/>
        </w:rPr>
        <w:t xml:space="preserve">This document must be </w:t>
      </w:r>
      <w:r w:rsidR="00C404A2" w:rsidRPr="00571D25">
        <w:rPr>
          <w:rFonts w:cs="Arial"/>
          <w:szCs w:val="22"/>
        </w:rPr>
        <w:t>a</w:t>
      </w:r>
      <w:r w:rsidR="00C256D0" w:rsidRPr="00571D25">
        <w:rPr>
          <w:rFonts w:cs="Arial"/>
          <w:szCs w:val="22"/>
        </w:rPr>
        <w:t>pproved by or distributed to</w:t>
      </w:r>
      <w:r w:rsidRPr="00571D25">
        <w:rPr>
          <w:rFonts w:cs="Arial"/>
          <w:szCs w:val="22"/>
        </w:rPr>
        <w:t xml:space="preserve"> the people or job roles listed in the following table. </w:t>
      </w:r>
    </w:p>
    <w:p w14:paraId="1CB4A3C9" w14:textId="77777777" w:rsidR="00A008E0" w:rsidRPr="00571D25" w:rsidRDefault="00A008E0" w:rsidP="00A008E0">
      <w:pPr>
        <w:rPr>
          <w:rFonts w:cs="Arial"/>
          <w:color w:val="808080"/>
          <w:szCs w:val="22"/>
        </w:rPr>
      </w:pPr>
    </w:p>
    <w:tbl>
      <w:tblPr>
        <w:tblW w:w="4955" w:type="pct"/>
        <w:jc w:val="center"/>
        <w:tblLook w:val="04A0" w:firstRow="1" w:lastRow="0" w:firstColumn="1" w:lastColumn="0" w:noHBand="0" w:noVBand="1"/>
      </w:tblPr>
      <w:tblGrid>
        <w:gridCol w:w="2260"/>
        <w:gridCol w:w="2552"/>
        <w:gridCol w:w="4162"/>
      </w:tblGrid>
      <w:tr w:rsidR="00C256D0" w:rsidRPr="00571D25" w14:paraId="1CB4A3CD" w14:textId="77777777" w:rsidTr="005C3055">
        <w:trPr>
          <w:trHeight w:val="289"/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CA" w14:textId="77777777" w:rsidR="00C10CE3" w:rsidRPr="00571D25" w:rsidRDefault="00C10CE3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Person/Job Role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CB" w14:textId="77777777" w:rsidR="00C10CE3" w:rsidRPr="00571D25" w:rsidRDefault="00EE5421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Creation /</w:t>
            </w:r>
            <w:r w:rsidR="00C256D0"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Approval/ Distribution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0F0F0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B4A3CC" w14:textId="77777777" w:rsidR="00C10CE3" w:rsidRPr="00571D25" w:rsidRDefault="00EE5421">
            <w:pPr>
              <w:spacing w:before="75" w:after="75" w:line="240" w:lineRule="atLeast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b/>
                <w:bCs/>
                <w:color w:val="000000"/>
                <w:sz w:val="18"/>
                <w:szCs w:val="18"/>
              </w:rPr>
              <w:t>Creation / Approval Responsibilities</w:t>
            </w:r>
          </w:p>
        </w:tc>
      </w:tr>
      <w:tr w:rsidR="001E73E7" w:rsidRPr="00571D25" w14:paraId="1CB4A3D1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CE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Project / Application Manager 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CF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Creation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D0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The Project/Application Manager is accountable for facilitating the completion of the full SSD for new services being transitioned or major change to existing services</w:t>
            </w:r>
          </w:p>
        </w:tc>
      </w:tr>
      <w:tr w:rsidR="001E73E7" w:rsidRPr="00571D25" w14:paraId="1CB4A3D5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D2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lastRenderedPageBreak/>
              <w:t>IT Service Manager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D3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Creation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D4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The IT Service Manager is responsible for working with the Project team to define the service and its associated support model</w:t>
            </w:r>
          </w:p>
        </w:tc>
      </w:tr>
      <w:tr w:rsidR="001E73E7" w:rsidRPr="00571D25" w14:paraId="1CB4A3D9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6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Business Service Owner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7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Approval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D8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The Business Service Owner should agree and approve all elements in section 1 and 2 (Service Definition and Support Model)  </w:t>
            </w:r>
          </w:p>
        </w:tc>
      </w:tr>
      <w:tr w:rsidR="001E73E7" w:rsidRPr="00571D25" w14:paraId="1CB4A3DD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A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BTS Service Owner 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B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Approval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DC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The BTS Service Owner should agree and approve all elements in sections 1 and 2 (Service Definition and Support Model) </w:t>
            </w:r>
            <w:proofErr w:type="gramStart"/>
            <w:r w:rsidRPr="00571D25">
              <w:rPr>
                <w:rFonts w:cs="Arial"/>
                <w:color w:val="000000"/>
                <w:sz w:val="18"/>
                <w:szCs w:val="18"/>
              </w:rPr>
              <w:t>and also</w:t>
            </w:r>
            <w:proofErr w:type="gramEnd"/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 provide approval that the technical sections of the document are complete, accurate and sufficient for live operations</w:t>
            </w:r>
          </w:p>
        </w:tc>
      </w:tr>
      <w:tr w:rsidR="001E73E7" w:rsidRPr="00571D25" w14:paraId="1CB4A3E1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E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Head of IT Services (can be delegated to Service Manager / Service Authority) 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3DF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Approval 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E0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 xml:space="preserve">The Service Authority should agree and approve all elements in sections 1 and 2 (Service Definition and Support </w:t>
            </w:r>
            <w:r w:rsidRPr="00571D25">
              <w:rPr>
                <w:rFonts w:cs="Arial"/>
                <w:sz w:val="18"/>
                <w:szCs w:val="18"/>
              </w:rPr>
              <w:t>Model), review the technical sections for completeness, and make a recommendation for approval based upon all elements of the SSD.</w:t>
            </w:r>
          </w:p>
        </w:tc>
      </w:tr>
      <w:tr w:rsidR="001E73E7" w:rsidRPr="00571D25" w14:paraId="1CB4A3E5" w14:textId="77777777" w:rsidTr="005C3055">
        <w:trPr>
          <w:jc w:val="center"/>
        </w:trPr>
        <w:tc>
          <w:tcPr>
            <w:tcW w:w="125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E2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bookmarkStart w:id="7" w:name="_GoBack"/>
            <w:r w:rsidRPr="00571D25">
              <w:rPr>
                <w:rFonts w:cs="Arial"/>
                <w:color w:val="000000"/>
                <w:sz w:val="18"/>
                <w:szCs w:val="18"/>
              </w:rPr>
              <w:t>BTS Service Staff</w:t>
            </w:r>
          </w:p>
        </w:tc>
        <w:tc>
          <w:tcPr>
            <w:tcW w:w="14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</w:tcPr>
          <w:p w14:paraId="1CB4A3E3" w14:textId="77777777" w:rsidR="001E73E7" w:rsidRPr="00571D25" w:rsidRDefault="001E73E7" w:rsidP="001E73E7">
            <w:pPr>
              <w:spacing w:before="75" w:after="75" w:line="240" w:lineRule="atLeast"/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Distribution (One Source)</w:t>
            </w:r>
          </w:p>
        </w:tc>
        <w:tc>
          <w:tcPr>
            <w:tcW w:w="231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B4A3E4" w14:textId="77777777" w:rsidR="001E73E7" w:rsidRPr="00571D25" w:rsidRDefault="001E73E7" w:rsidP="001E73E7">
            <w:pPr>
              <w:spacing w:before="75" w:after="75" w:line="240" w:lineRule="atLeast"/>
              <w:rPr>
                <w:rFonts w:cs="Arial"/>
                <w:color w:val="000000"/>
                <w:sz w:val="18"/>
                <w:szCs w:val="18"/>
              </w:rPr>
            </w:pPr>
            <w:r w:rsidRPr="00571D25">
              <w:rPr>
                <w:rFonts w:cs="Arial"/>
                <w:color w:val="000000"/>
                <w:sz w:val="18"/>
                <w:szCs w:val="18"/>
              </w:rPr>
              <w:t>N/A</w:t>
            </w:r>
          </w:p>
        </w:tc>
      </w:tr>
      <w:bookmarkEnd w:id="5"/>
      <w:bookmarkEnd w:id="6"/>
      <w:bookmarkEnd w:id="7"/>
    </w:tbl>
    <w:p w14:paraId="1CB4A3E6" w14:textId="77777777" w:rsidR="00A008E0" w:rsidRPr="00571D25" w:rsidRDefault="00A008E0" w:rsidP="00A008E0">
      <w:pPr>
        <w:rPr>
          <w:rFonts w:cs="Arial"/>
          <w:color w:val="808080"/>
          <w:sz w:val="20"/>
          <w:szCs w:val="20"/>
        </w:rPr>
      </w:pPr>
    </w:p>
    <w:p w14:paraId="1CB4A3E7" w14:textId="77777777" w:rsidR="003B70FD" w:rsidRPr="00571D25" w:rsidRDefault="003B70FD" w:rsidP="00A008E0">
      <w:pPr>
        <w:rPr>
          <w:rFonts w:cs="Arial"/>
          <w:sz w:val="20"/>
          <w:szCs w:val="20"/>
        </w:rPr>
      </w:pPr>
    </w:p>
    <w:p w14:paraId="1CB4A3E8" w14:textId="77777777" w:rsidR="00C10CE3" w:rsidRPr="00571D25" w:rsidRDefault="00C10CE3" w:rsidP="00C256D0">
      <w:pPr>
        <w:pStyle w:val="NormalPara"/>
        <w:rPr>
          <w:rFonts w:cs="Arial"/>
          <w:sz w:val="32"/>
        </w:rPr>
      </w:pPr>
      <w:bookmarkStart w:id="8" w:name="_Toc473040143"/>
      <w:bookmarkStart w:id="9" w:name="_Toc473040896"/>
      <w:bookmarkEnd w:id="8"/>
      <w:bookmarkEnd w:id="9"/>
      <w:r w:rsidRPr="00571D25">
        <w:rPr>
          <w:rFonts w:cs="Arial"/>
          <w:sz w:val="32"/>
        </w:rPr>
        <w:t>Contents</w:t>
      </w:r>
    </w:p>
    <w:bookmarkStart w:id="10" w:name="_Toc140028197"/>
    <w:bookmarkStart w:id="11" w:name="_Toc58726354"/>
    <w:p w14:paraId="695A159A" w14:textId="599EEAC0" w:rsidR="00EF76AB" w:rsidRDefault="00C10CE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GB"/>
        </w:rPr>
      </w:pPr>
      <w:r w:rsidRPr="00571D25">
        <w:rPr>
          <w:rFonts w:cs="Arial"/>
          <w:color w:val="2B579A"/>
          <w:shd w:val="clear" w:color="auto" w:fill="E6E6E6"/>
        </w:rPr>
        <w:fldChar w:fldCharType="begin"/>
      </w:r>
      <w:r w:rsidRPr="00571D25">
        <w:rPr>
          <w:rFonts w:cs="Arial"/>
          <w:b w:val="0"/>
          <w:bCs/>
          <w:sz w:val="36"/>
          <w:szCs w:val="36"/>
        </w:rPr>
        <w:instrText xml:space="preserve"> TOC \o "1-3" \h \z \u </w:instrText>
      </w:r>
      <w:r w:rsidRPr="00571D25">
        <w:rPr>
          <w:rFonts w:cs="Arial"/>
          <w:color w:val="2B579A"/>
          <w:shd w:val="clear" w:color="auto" w:fill="E6E6E6"/>
        </w:rPr>
        <w:fldChar w:fldCharType="separate"/>
      </w:r>
      <w:hyperlink w:anchor="_Toc82779590" w:history="1">
        <w:r w:rsidR="00EF76AB" w:rsidRPr="00D92453">
          <w:rPr>
            <w:rStyle w:val="Hyperlink"/>
            <w:noProof/>
          </w:rPr>
          <w:t>1</w:t>
        </w:r>
        <w:r w:rsidR="00EF76AB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Service Definition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_Toc82779590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3</w:t>
        </w:r>
        <w:r w:rsidR="00EF76AB">
          <w:rPr>
            <w:noProof/>
            <w:webHidden/>
          </w:rPr>
          <w:fldChar w:fldCharType="end"/>
        </w:r>
      </w:hyperlink>
    </w:p>
    <w:p w14:paraId="3FFB9C1F" w14:textId="6EDC7E95" w:rsidR="00EF76AB" w:rsidRDefault="006E0C5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GB"/>
        </w:rPr>
      </w:pPr>
      <w:hyperlink w:anchor="_Toc82779591" w:history="1">
        <w:r w:rsidR="00EF76AB" w:rsidRPr="00D92453">
          <w:rPr>
            <w:rStyle w:val="Hyperlink"/>
            <w:noProof/>
          </w:rPr>
          <w:t>2</w:t>
        </w:r>
        <w:r w:rsidR="00EF76AB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Service Support Model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_Toc82779591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8</w:t>
        </w:r>
        <w:r w:rsidR="00EF76AB">
          <w:rPr>
            <w:noProof/>
            <w:webHidden/>
          </w:rPr>
          <w:fldChar w:fldCharType="end"/>
        </w:r>
      </w:hyperlink>
    </w:p>
    <w:p w14:paraId="32A12FAC" w14:textId="0B10661E" w:rsidR="00EF76AB" w:rsidRDefault="006E0C5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GB"/>
        </w:rPr>
      </w:pPr>
      <w:hyperlink w:anchor="_Toc82779592" w:history="1">
        <w:r w:rsidR="00EF76AB" w:rsidRPr="00D92453">
          <w:rPr>
            <w:rStyle w:val="Hyperlink"/>
            <w:noProof/>
          </w:rPr>
          <w:t>3</w:t>
        </w:r>
        <w:r w:rsidR="00EF76AB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Technical Support Information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_Toc82779592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11</w:t>
        </w:r>
        <w:r w:rsidR="00EF76AB">
          <w:rPr>
            <w:noProof/>
            <w:webHidden/>
          </w:rPr>
          <w:fldChar w:fldCharType="end"/>
        </w:r>
      </w:hyperlink>
    </w:p>
    <w:p w14:paraId="6CAEAE3A" w14:textId="60B2AE8A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3" w:history="1">
        <w:r w:rsidR="00EF76AB" w:rsidRPr="00D92453">
          <w:rPr>
            <w:rStyle w:val="Hyperlink"/>
            <w:rFonts w:cs="Arial"/>
            <w:noProof/>
          </w:rPr>
          <w:t>3.1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Process Data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_Toc82779593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11</w:t>
        </w:r>
        <w:r w:rsidR="00EF76AB">
          <w:rPr>
            <w:noProof/>
            <w:webHidden/>
          </w:rPr>
          <w:fldChar w:fldCharType="end"/>
        </w:r>
      </w:hyperlink>
    </w:p>
    <w:p w14:paraId="045ED19F" w14:textId="1C8084B9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4" w:history="1">
        <w:r w:rsidR="00EF76AB" w:rsidRPr="00D92453">
          <w:rPr>
            <w:rStyle w:val="Hyperlink"/>
            <w:rFonts w:cs="Arial"/>
            <w:noProof/>
          </w:rPr>
          <w:t>3.2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Integration Architecture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_Toc82779594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12</w:t>
        </w:r>
        <w:r w:rsidR="00EF76AB">
          <w:rPr>
            <w:noProof/>
            <w:webHidden/>
          </w:rPr>
          <w:fldChar w:fldCharType="end"/>
        </w:r>
      </w:hyperlink>
    </w:p>
    <w:p w14:paraId="449C7FA0" w14:textId="37B585B0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5" w:history="1">
        <w:r w:rsidR="00EF76AB" w:rsidRPr="00D92453">
          <w:rPr>
            <w:rStyle w:val="Hyperlink"/>
            <w:rFonts w:cs="Arial"/>
            <w:noProof/>
          </w:rPr>
          <w:t>3.3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Documentum Object types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_Toc82779595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12</w:t>
        </w:r>
        <w:r w:rsidR="00EF76AB">
          <w:rPr>
            <w:noProof/>
            <w:webHidden/>
          </w:rPr>
          <w:fldChar w:fldCharType="end"/>
        </w:r>
      </w:hyperlink>
    </w:p>
    <w:p w14:paraId="42D9062D" w14:textId="42F64FBD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6" w:history="1">
        <w:r w:rsidR="00EF76AB" w:rsidRPr="00D92453">
          <w:rPr>
            <w:rStyle w:val="Hyperlink"/>
            <w:rFonts w:cs="Arial"/>
            <w:noProof/>
          </w:rPr>
          <w:t>3.4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Application URLs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_Toc82779596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13</w:t>
        </w:r>
        <w:r w:rsidR="00EF76AB">
          <w:rPr>
            <w:noProof/>
            <w:webHidden/>
          </w:rPr>
          <w:fldChar w:fldCharType="end"/>
        </w:r>
      </w:hyperlink>
    </w:p>
    <w:p w14:paraId="1ACEB927" w14:textId="708537FE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7" w:history="1">
        <w:r w:rsidR="00EF76AB" w:rsidRPr="00D92453">
          <w:rPr>
            <w:rStyle w:val="Hyperlink"/>
            <w:rFonts w:cs="Arial"/>
            <w:noProof/>
          </w:rPr>
          <w:t>3.5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Logical Architecture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_Toc82779597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13</w:t>
        </w:r>
        <w:r w:rsidR="00EF76AB">
          <w:rPr>
            <w:noProof/>
            <w:webHidden/>
          </w:rPr>
          <w:fldChar w:fldCharType="end"/>
        </w:r>
      </w:hyperlink>
    </w:p>
    <w:p w14:paraId="07A1C79E" w14:textId="48230866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8" w:history="1">
        <w:r w:rsidR="00EF76AB" w:rsidRPr="00D92453">
          <w:rPr>
            <w:rStyle w:val="Hyperlink"/>
            <w:rFonts w:cs="Arial"/>
            <w:noProof/>
          </w:rPr>
          <w:t>3.6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Workflows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_Toc82779598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13</w:t>
        </w:r>
        <w:r w:rsidR="00EF76AB">
          <w:rPr>
            <w:noProof/>
            <w:webHidden/>
          </w:rPr>
          <w:fldChar w:fldCharType="end"/>
        </w:r>
      </w:hyperlink>
    </w:p>
    <w:p w14:paraId="64739F96" w14:textId="1CA884AA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599" w:history="1">
        <w:r w:rsidR="00EF76AB" w:rsidRPr="00D92453">
          <w:rPr>
            <w:rStyle w:val="Hyperlink"/>
            <w:rFonts w:cs="Arial"/>
            <w:noProof/>
          </w:rPr>
          <w:t>3.7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Physical Architecture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_Toc82779599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15</w:t>
        </w:r>
        <w:r w:rsidR="00EF76AB">
          <w:rPr>
            <w:noProof/>
            <w:webHidden/>
          </w:rPr>
          <w:fldChar w:fldCharType="end"/>
        </w:r>
      </w:hyperlink>
    </w:p>
    <w:p w14:paraId="42BE1742" w14:textId="09C77391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0" w:history="1">
        <w:r w:rsidR="00EF76AB" w:rsidRPr="00D92453">
          <w:rPr>
            <w:rStyle w:val="Hyperlink"/>
            <w:rFonts w:cs="Arial"/>
            <w:noProof/>
          </w:rPr>
          <w:t>3.8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Documentum Servers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_Toc82779600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15</w:t>
        </w:r>
        <w:r w:rsidR="00EF76AB">
          <w:rPr>
            <w:noProof/>
            <w:webHidden/>
          </w:rPr>
          <w:fldChar w:fldCharType="end"/>
        </w:r>
      </w:hyperlink>
    </w:p>
    <w:p w14:paraId="118F09AF" w14:textId="50824725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1" w:history="1">
        <w:r w:rsidR="00EF76AB" w:rsidRPr="00D92453">
          <w:rPr>
            <w:rStyle w:val="Hyperlink"/>
            <w:rFonts w:cs="Arial"/>
            <w:noProof/>
          </w:rPr>
          <w:t>3.9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Data Model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_Toc82779601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16</w:t>
        </w:r>
        <w:r w:rsidR="00EF76AB">
          <w:rPr>
            <w:noProof/>
            <w:webHidden/>
          </w:rPr>
          <w:fldChar w:fldCharType="end"/>
        </w:r>
      </w:hyperlink>
    </w:p>
    <w:p w14:paraId="377335B9" w14:textId="0B6D3554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2" w:history="1">
        <w:r w:rsidR="00EF76AB" w:rsidRPr="00D92453">
          <w:rPr>
            <w:rStyle w:val="Hyperlink"/>
            <w:rFonts w:cs="Arial"/>
            <w:noProof/>
          </w:rPr>
          <w:t>3.10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Interfaces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_Toc82779602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17</w:t>
        </w:r>
        <w:r w:rsidR="00EF76AB">
          <w:rPr>
            <w:noProof/>
            <w:webHidden/>
          </w:rPr>
          <w:fldChar w:fldCharType="end"/>
        </w:r>
      </w:hyperlink>
    </w:p>
    <w:p w14:paraId="59E0C80E" w14:textId="59CCF049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3" w:history="1">
        <w:r w:rsidR="00EF76AB" w:rsidRPr="00D92453">
          <w:rPr>
            <w:rStyle w:val="Hyperlink"/>
            <w:rFonts w:cs="Arial"/>
            <w:noProof/>
          </w:rPr>
          <w:t>3.11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Technical Stack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_Toc82779603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17</w:t>
        </w:r>
        <w:r w:rsidR="00EF76AB">
          <w:rPr>
            <w:noProof/>
            <w:webHidden/>
          </w:rPr>
          <w:fldChar w:fldCharType="end"/>
        </w:r>
      </w:hyperlink>
    </w:p>
    <w:p w14:paraId="1F67B6BA" w14:textId="5DA4C11F" w:rsidR="00EF76AB" w:rsidRDefault="006E0C5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4" w:history="1">
        <w:r w:rsidR="00EF76AB" w:rsidRPr="00D92453">
          <w:rPr>
            <w:rStyle w:val="Hyperlink"/>
            <w:noProof/>
          </w:rPr>
          <w:t>3.11.1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Detailed Specifications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_Toc82779604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18</w:t>
        </w:r>
        <w:r w:rsidR="00EF76AB">
          <w:rPr>
            <w:noProof/>
            <w:webHidden/>
          </w:rPr>
          <w:fldChar w:fldCharType="end"/>
        </w:r>
      </w:hyperlink>
    </w:p>
    <w:p w14:paraId="68D9B7CA" w14:textId="33CA8457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5" w:history="1">
        <w:r w:rsidR="00EF76AB" w:rsidRPr="00D92453">
          <w:rPr>
            <w:rStyle w:val="Hyperlink"/>
            <w:rFonts w:cs="Arial"/>
            <w:noProof/>
          </w:rPr>
          <w:t>3.12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Access Control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_Toc82779605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18</w:t>
        </w:r>
        <w:r w:rsidR="00EF76AB">
          <w:rPr>
            <w:noProof/>
            <w:webHidden/>
          </w:rPr>
          <w:fldChar w:fldCharType="end"/>
        </w:r>
      </w:hyperlink>
    </w:p>
    <w:p w14:paraId="036C9F65" w14:textId="715A285D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6" w:history="1">
        <w:r w:rsidR="00EF76AB" w:rsidRPr="00D92453">
          <w:rPr>
            <w:rStyle w:val="Hyperlink"/>
            <w:rFonts w:cs="Arial"/>
            <w:noProof/>
          </w:rPr>
          <w:t>3.13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Configuration Management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_Toc82779606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19</w:t>
        </w:r>
        <w:r w:rsidR="00EF76AB">
          <w:rPr>
            <w:noProof/>
            <w:webHidden/>
          </w:rPr>
          <w:fldChar w:fldCharType="end"/>
        </w:r>
      </w:hyperlink>
    </w:p>
    <w:p w14:paraId="792BA574" w14:textId="5990849F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7" w:history="1">
        <w:r w:rsidR="00EF76AB" w:rsidRPr="00D92453">
          <w:rPr>
            <w:rStyle w:val="Hyperlink"/>
            <w:rFonts w:cs="Arial"/>
            <w:noProof/>
          </w:rPr>
          <w:t>3.14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Event Management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_Toc82779607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19</w:t>
        </w:r>
        <w:r w:rsidR="00EF76AB">
          <w:rPr>
            <w:noProof/>
            <w:webHidden/>
          </w:rPr>
          <w:fldChar w:fldCharType="end"/>
        </w:r>
      </w:hyperlink>
    </w:p>
    <w:p w14:paraId="1A774316" w14:textId="6D7FCF88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8" w:history="1">
        <w:r w:rsidR="00EF76AB" w:rsidRPr="00D92453">
          <w:rPr>
            <w:rStyle w:val="Hyperlink"/>
            <w:rFonts w:cs="Arial"/>
            <w:noProof/>
          </w:rPr>
          <w:t>3.15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Capacity Management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_Toc82779608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19</w:t>
        </w:r>
        <w:r w:rsidR="00EF76AB">
          <w:rPr>
            <w:noProof/>
            <w:webHidden/>
          </w:rPr>
          <w:fldChar w:fldCharType="end"/>
        </w:r>
      </w:hyperlink>
    </w:p>
    <w:p w14:paraId="6C5564DA" w14:textId="2E4A73B4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09" w:history="1">
        <w:r w:rsidR="00EF76AB" w:rsidRPr="00D92453">
          <w:rPr>
            <w:rStyle w:val="Hyperlink"/>
            <w:rFonts w:cs="Arial"/>
            <w:noProof/>
          </w:rPr>
          <w:t>3.16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Availability Management and Service Continuity Management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_Toc82779609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19</w:t>
        </w:r>
        <w:r w:rsidR="00EF76AB">
          <w:rPr>
            <w:noProof/>
            <w:webHidden/>
          </w:rPr>
          <w:fldChar w:fldCharType="end"/>
        </w:r>
      </w:hyperlink>
    </w:p>
    <w:p w14:paraId="230AF270" w14:textId="7A9FE49E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10" w:history="1">
        <w:r w:rsidR="00EF76AB" w:rsidRPr="00D92453">
          <w:rPr>
            <w:rStyle w:val="Hyperlink"/>
            <w:rFonts w:cs="Arial"/>
            <w:noProof/>
          </w:rPr>
          <w:t>3.17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Licensing and Certificates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_Toc82779610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19</w:t>
        </w:r>
        <w:r w:rsidR="00EF76AB">
          <w:rPr>
            <w:noProof/>
            <w:webHidden/>
          </w:rPr>
          <w:fldChar w:fldCharType="end"/>
        </w:r>
      </w:hyperlink>
    </w:p>
    <w:p w14:paraId="7603743F" w14:textId="54FAA59C" w:rsidR="00EF76AB" w:rsidRDefault="006E0C5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GB"/>
        </w:rPr>
      </w:pPr>
      <w:hyperlink w:anchor="_Toc82779611" w:history="1">
        <w:r w:rsidR="00EF76AB" w:rsidRPr="00D92453">
          <w:rPr>
            <w:rStyle w:val="Hyperlink"/>
            <w:noProof/>
          </w:rPr>
          <w:t>4</w:t>
        </w:r>
        <w:r w:rsidR="00EF76AB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Service Revisions and Updates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_Toc82779611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20</w:t>
        </w:r>
        <w:r w:rsidR="00EF76AB">
          <w:rPr>
            <w:noProof/>
            <w:webHidden/>
          </w:rPr>
          <w:fldChar w:fldCharType="end"/>
        </w:r>
      </w:hyperlink>
    </w:p>
    <w:p w14:paraId="7D8F929D" w14:textId="3881E6C1" w:rsidR="00EF76AB" w:rsidRDefault="006E0C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82779612" w:history="1">
        <w:r w:rsidR="00EF76AB" w:rsidRPr="00D92453">
          <w:rPr>
            <w:rStyle w:val="Hyperlink"/>
            <w:rFonts w:cs="Arial"/>
            <w:noProof/>
          </w:rPr>
          <w:t>4.1</w:t>
        </w:r>
        <w:r w:rsidR="00EF76AB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rFonts w:cs="Arial"/>
            <w:noProof/>
          </w:rPr>
          <w:t>Functional Information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_Toc82779612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20</w:t>
        </w:r>
        <w:r w:rsidR="00EF76AB">
          <w:rPr>
            <w:noProof/>
            <w:webHidden/>
          </w:rPr>
          <w:fldChar w:fldCharType="end"/>
        </w:r>
      </w:hyperlink>
    </w:p>
    <w:p w14:paraId="07F88973" w14:textId="081D4F35" w:rsidR="00EF76AB" w:rsidRDefault="006E0C5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GB"/>
        </w:rPr>
      </w:pPr>
      <w:hyperlink w:anchor="_Toc82779613" w:history="1">
        <w:r w:rsidR="00EF76AB" w:rsidRPr="00D92453">
          <w:rPr>
            <w:rStyle w:val="Hyperlink"/>
            <w:noProof/>
          </w:rPr>
          <w:t>5</w:t>
        </w:r>
        <w:r w:rsidR="00EF76AB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n-GB"/>
          </w:rPr>
          <w:tab/>
        </w:r>
        <w:r w:rsidR="00EF76AB" w:rsidRPr="00D92453">
          <w:rPr>
            <w:rStyle w:val="Hyperlink"/>
            <w:noProof/>
          </w:rPr>
          <w:t>Issues and FAQs</w:t>
        </w:r>
        <w:r w:rsidR="00EF76AB">
          <w:rPr>
            <w:noProof/>
            <w:webHidden/>
          </w:rPr>
          <w:tab/>
        </w:r>
        <w:r w:rsidR="00EF76AB">
          <w:rPr>
            <w:noProof/>
            <w:webHidden/>
          </w:rPr>
          <w:fldChar w:fldCharType="begin"/>
        </w:r>
        <w:r w:rsidR="00EF76AB">
          <w:rPr>
            <w:noProof/>
            <w:webHidden/>
          </w:rPr>
          <w:instrText xml:space="preserve"> PAGEREF _Toc82779613 \h </w:instrText>
        </w:r>
        <w:r w:rsidR="00EF76AB">
          <w:rPr>
            <w:noProof/>
            <w:webHidden/>
          </w:rPr>
        </w:r>
        <w:r w:rsidR="00EF76AB">
          <w:rPr>
            <w:noProof/>
            <w:webHidden/>
          </w:rPr>
          <w:fldChar w:fldCharType="separate"/>
        </w:r>
        <w:r w:rsidR="00BB7AD4">
          <w:rPr>
            <w:noProof/>
            <w:webHidden/>
          </w:rPr>
          <w:t>21</w:t>
        </w:r>
        <w:r w:rsidR="00EF76AB">
          <w:rPr>
            <w:noProof/>
            <w:webHidden/>
          </w:rPr>
          <w:fldChar w:fldCharType="end"/>
        </w:r>
      </w:hyperlink>
    </w:p>
    <w:p w14:paraId="1CB4A402" w14:textId="47E9A48A" w:rsidR="00C10CE3" w:rsidRPr="00571D25" w:rsidRDefault="00C10CE3" w:rsidP="00C10CE3">
      <w:pPr>
        <w:rPr>
          <w:rFonts w:eastAsia="Times New Roman" w:cs="Arial"/>
          <w:b/>
          <w:bCs/>
          <w:sz w:val="36"/>
          <w:szCs w:val="36"/>
        </w:rPr>
      </w:pPr>
      <w:r w:rsidRPr="00571D25">
        <w:rPr>
          <w:rFonts w:cs="Arial"/>
          <w:color w:val="2B579A"/>
          <w:shd w:val="clear" w:color="auto" w:fill="E6E6E6"/>
        </w:rPr>
        <w:fldChar w:fldCharType="end"/>
      </w:r>
    </w:p>
    <w:p w14:paraId="1CB4A403" w14:textId="77777777" w:rsidR="00C10CE3" w:rsidRPr="00571D25" w:rsidRDefault="00C10CE3" w:rsidP="00C10CE3">
      <w:pPr>
        <w:rPr>
          <w:rFonts w:cs="Arial"/>
          <w:b/>
          <w:bCs/>
          <w:sz w:val="36"/>
          <w:szCs w:val="36"/>
        </w:rPr>
        <w:sectPr w:rsidR="00C10CE3" w:rsidRPr="00571D25">
          <w:footerReference w:type="first" r:id="rId20"/>
          <w:pgSz w:w="11907" w:h="16840"/>
          <w:pgMar w:top="1418" w:right="1418" w:bottom="1418" w:left="1418" w:header="709" w:footer="403" w:gutter="0"/>
          <w:pgNumType w:fmt="lowerRoman" w:start="1"/>
          <w:cols w:space="720"/>
        </w:sectPr>
      </w:pPr>
    </w:p>
    <w:p w14:paraId="1CB4A404" w14:textId="77777777" w:rsidR="00C10CE3" w:rsidRPr="00571D25" w:rsidRDefault="00C10CE3" w:rsidP="0025340B">
      <w:pPr>
        <w:pStyle w:val="Heading1"/>
        <w:pageBreakBefore/>
        <w:numPr>
          <w:ilvl w:val="0"/>
          <w:numId w:val="2"/>
        </w:numPr>
        <w:shd w:val="clear" w:color="auto" w:fill="auto"/>
        <w:tabs>
          <w:tab w:val="clear" w:pos="0"/>
        </w:tabs>
        <w:spacing w:after="120"/>
        <w:rPr>
          <w:b/>
          <w:bCs w:val="0"/>
          <w:sz w:val="32"/>
          <w:szCs w:val="32"/>
        </w:rPr>
      </w:pPr>
      <w:bookmarkStart w:id="12" w:name="_Toc475105356"/>
      <w:bookmarkStart w:id="13" w:name="_Toc82779590"/>
      <w:bookmarkEnd w:id="10"/>
      <w:bookmarkEnd w:id="11"/>
      <w:r w:rsidRPr="00571D25">
        <w:lastRenderedPageBreak/>
        <w:t>Service Definition</w:t>
      </w:r>
      <w:bookmarkEnd w:id="12"/>
      <w:bookmarkEnd w:id="13"/>
    </w:p>
    <w:p w14:paraId="1CB4A405" w14:textId="77777777" w:rsidR="00C10CE3" w:rsidRPr="00571D25" w:rsidRDefault="00C10CE3" w:rsidP="00C10CE3">
      <w:pPr>
        <w:pStyle w:val="NormalPara"/>
        <w:rPr>
          <w:rFonts w:cs="Arial"/>
        </w:rPr>
      </w:pPr>
      <w:r w:rsidRPr="00571D25">
        <w:rPr>
          <w:rFonts w:cs="Arial"/>
        </w:rPr>
        <w:t xml:space="preserve">The following table provides key details about the service, </w:t>
      </w:r>
      <w:r w:rsidR="003F289A" w:rsidRPr="00571D25">
        <w:rPr>
          <w:rFonts w:cs="Arial"/>
        </w:rPr>
        <w:t>how it is used and the defined ownership from a customer and BTS perspective</w:t>
      </w:r>
      <w:r w:rsidR="0044591C" w:rsidRPr="00571D25">
        <w:rPr>
          <w:rFonts w:cs="Arial"/>
        </w:rPr>
        <w:t>. This section should also detail the service roadmap</w:t>
      </w:r>
      <w:r w:rsidR="003F289A" w:rsidRPr="00571D25">
        <w:rPr>
          <w:rFonts w:cs="Arial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78"/>
        <w:gridCol w:w="7739"/>
      </w:tblGrid>
      <w:tr w:rsidR="00C10CE3" w:rsidRPr="00571D25" w14:paraId="1CB4A40E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06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Grouping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CB4A407" w14:textId="77777777" w:rsidR="004C7B9A" w:rsidRPr="00571D25" w:rsidRDefault="004C7B9A" w:rsidP="004C7B9A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Confirm the service grouping of the described service by ticking the below and where applicable naming the sub-service to which this new/changed service will belong</w:t>
            </w:r>
          </w:p>
          <w:p w14:paraId="1CB4A408" w14:textId="77777777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5289146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C7B9A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Cambridge International Services</w:t>
            </w:r>
          </w:p>
          <w:p w14:paraId="1CB4A409" w14:textId="399879C3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9165877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2610E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Cambridge English Services</w:t>
            </w:r>
          </w:p>
          <w:p w14:paraId="1CB4A40A" w14:textId="77777777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9783315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C7B9A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OCR Services</w:t>
            </w:r>
          </w:p>
          <w:p w14:paraId="1CB4A40B" w14:textId="77777777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1442731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C7B9A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Finance/HR Services</w:t>
            </w:r>
          </w:p>
          <w:p w14:paraId="1CB4A40C" w14:textId="1B5174D6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53257519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7065D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☒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Shared Business Services</w:t>
            </w:r>
          </w:p>
          <w:p w14:paraId="1CB4A40D" w14:textId="657EC165" w:rsidR="00C10CE3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8341032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C1726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Core IT Services </w:t>
            </w:r>
          </w:p>
        </w:tc>
      </w:tr>
      <w:tr w:rsidR="00C10CE3" w:rsidRPr="00571D25" w14:paraId="1CB4A412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0F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Name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10" w14:textId="77777777" w:rsidR="00C10CE3" w:rsidRPr="00571D25" w:rsidRDefault="00C10CE3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Name of the service and any applicable lower level categorisation (specify whether these are new or existing </w:t>
            </w:r>
            <w:r w:rsidR="00294443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Ivanti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services and categories)</w:t>
            </w:r>
          </w:p>
          <w:p w14:paraId="499A9404" w14:textId="77777777" w:rsidR="00EC5BAA" w:rsidRDefault="00EC5BAA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</w:p>
          <w:p w14:paraId="19BA523C" w14:textId="6DD35C58" w:rsidR="00EC5BAA" w:rsidRDefault="00EC5BAA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Service Line: Shared Business Services</w:t>
            </w:r>
          </w:p>
          <w:p w14:paraId="0950CFFC" w14:textId="5D713B4C" w:rsidR="00997EA0" w:rsidRDefault="00997EA0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Service: Print &amp; Distribution Services </w:t>
            </w:r>
          </w:p>
          <w:p w14:paraId="39E4B8F5" w14:textId="27F8B760" w:rsidR="00EC5BAA" w:rsidRDefault="00EC5BAA" w:rsidP="00EC5BAA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 xml:space="preserve">Category: </w:t>
            </w:r>
            <w:r w:rsidRPr="00B2610E">
              <w:rPr>
                <w:rFonts w:eastAsia="Arial" w:cs="Arial"/>
                <w:b/>
                <w:sz w:val="18"/>
              </w:rPr>
              <w:t>D</w:t>
            </w:r>
            <w:r w:rsidR="00B2610E" w:rsidRPr="00B2610E">
              <w:rPr>
                <w:rFonts w:eastAsia="Arial" w:cs="Arial"/>
                <w:b/>
                <w:sz w:val="18"/>
              </w:rPr>
              <w:t>C</w:t>
            </w:r>
            <w:r w:rsidRPr="00B2610E">
              <w:rPr>
                <w:rFonts w:eastAsia="Arial" w:cs="Arial"/>
                <w:b/>
                <w:sz w:val="18"/>
              </w:rPr>
              <w:t xml:space="preserve">10 Scanning - </w:t>
            </w:r>
            <w:r w:rsidR="007938C8">
              <w:rPr>
                <w:rFonts w:eastAsia="Arial" w:cs="Arial"/>
                <w:b/>
                <w:sz w:val="18"/>
              </w:rPr>
              <w:t>OM</w:t>
            </w:r>
            <w:r w:rsidRPr="00B2610E">
              <w:rPr>
                <w:rFonts w:eastAsia="Arial" w:cs="Arial"/>
                <w:b/>
                <w:sz w:val="18"/>
              </w:rPr>
              <w:t>R</w:t>
            </w:r>
          </w:p>
          <w:p w14:paraId="1112A09F" w14:textId="2C7FCCE3" w:rsidR="00EC5BAA" w:rsidRPr="006436C1" w:rsidRDefault="00EC5BAA" w:rsidP="006436C1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 xml:space="preserve">Default Team: Pre-Assessment </w:t>
            </w:r>
            <w:proofErr w:type="spellStart"/>
            <w:r>
              <w:rPr>
                <w:rFonts w:eastAsia="Arial" w:cs="Arial"/>
                <w:sz w:val="18"/>
              </w:rPr>
              <w:t>CoE</w:t>
            </w:r>
            <w:proofErr w:type="spellEnd"/>
          </w:p>
          <w:p w14:paraId="1CB4A411" w14:textId="74ED39ED" w:rsidR="00997EA0" w:rsidRPr="00571D25" w:rsidRDefault="00997EA0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0CE3" w:rsidRPr="00571D25" w14:paraId="1CB4A416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13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Description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4BE01E9" w14:textId="77777777" w:rsidR="002110DC" w:rsidRDefault="002110DC" w:rsidP="00B944ED">
            <w:pPr>
              <w:jc w:val="both"/>
              <w:rPr>
                <w:sz w:val="18"/>
                <w:szCs w:val="18"/>
              </w:rPr>
            </w:pPr>
          </w:p>
          <w:p w14:paraId="1DFEB5BA" w14:textId="47E2F618" w:rsidR="00B2610E" w:rsidRDefault="00B2610E" w:rsidP="00B944ED">
            <w:pPr>
              <w:jc w:val="both"/>
              <w:rPr>
                <w:rFonts w:cs="Arial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DC10 Scanning </w:t>
            </w:r>
            <w:r w:rsidR="007938C8">
              <w:rPr>
                <w:sz w:val="18"/>
                <w:szCs w:val="18"/>
              </w:rPr>
              <w:t>OM</w:t>
            </w:r>
            <w:r>
              <w:rPr>
                <w:sz w:val="18"/>
                <w:szCs w:val="18"/>
              </w:rPr>
              <w:t>R (</w:t>
            </w:r>
            <w:r w:rsidR="001A5548">
              <w:rPr>
                <w:sz w:val="18"/>
                <w:szCs w:val="18"/>
              </w:rPr>
              <w:t>Optical</w:t>
            </w:r>
            <w:r>
              <w:rPr>
                <w:sz w:val="18"/>
                <w:szCs w:val="18"/>
              </w:rPr>
              <w:t xml:space="preserve"> </w:t>
            </w:r>
            <w:r w:rsidR="001A5548">
              <w:rPr>
                <w:sz w:val="18"/>
                <w:szCs w:val="18"/>
              </w:rPr>
              <w:t>Mark</w:t>
            </w:r>
            <w:r>
              <w:rPr>
                <w:sz w:val="18"/>
                <w:szCs w:val="18"/>
              </w:rPr>
              <w:t xml:space="preserve"> Re</w:t>
            </w:r>
            <w:r w:rsidR="001A5548">
              <w:rPr>
                <w:sz w:val="18"/>
                <w:szCs w:val="18"/>
              </w:rPr>
              <w:t>ading</w:t>
            </w:r>
            <w:r w:rsidR="00533C52">
              <w:rPr>
                <w:sz w:val="18"/>
                <w:szCs w:val="18"/>
              </w:rPr>
              <w:t xml:space="preserve">) Process </w:t>
            </w:r>
            <w:r w:rsidR="00664F71">
              <w:rPr>
                <w:sz w:val="18"/>
                <w:szCs w:val="18"/>
              </w:rPr>
              <w:t xml:space="preserve">all </w:t>
            </w:r>
            <w:r w:rsidR="00533C52">
              <w:rPr>
                <w:sz w:val="18"/>
                <w:szCs w:val="18"/>
              </w:rPr>
              <w:t xml:space="preserve">the </w:t>
            </w:r>
            <w:r w:rsidR="00664F71">
              <w:rPr>
                <w:sz w:val="18"/>
                <w:szCs w:val="18"/>
              </w:rPr>
              <w:t xml:space="preserve">Clerically marked and Multiple answer sheets of </w:t>
            </w:r>
            <w:r>
              <w:rPr>
                <w:rFonts w:cs="Arial"/>
                <w:sz w:val="18"/>
                <w:szCs w:val="18"/>
              </w:rPr>
              <w:t>Cambridge English CEQs</w:t>
            </w:r>
          </w:p>
          <w:p w14:paraId="24F8827A" w14:textId="77777777" w:rsidR="00B2610E" w:rsidRDefault="00B2610E" w:rsidP="00B944ED">
            <w:pPr>
              <w:jc w:val="both"/>
              <w:rPr>
                <w:rFonts w:cs="Arial"/>
                <w:sz w:val="18"/>
                <w:szCs w:val="18"/>
              </w:rPr>
            </w:pPr>
          </w:p>
          <w:p w14:paraId="64C89E7E" w14:textId="1B7FEDE8" w:rsidR="0033152C" w:rsidRDefault="008054BD" w:rsidP="00B944ED">
            <w:pPr>
              <w:jc w:val="both"/>
              <w:rPr>
                <w:sz w:val="18"/>
                <w:szCs w:val="18"/>
              </w:rPr>
            </w:pPr>
            <w:r w:rsidRPr="00B944ED">
              <w:rPr>
                <w:sz w:val="18"/>
                <w:szCs w:val="18"/>
              </w:rPr>
              <w:t xml:space="preserve">Candidate </w:t>
            </w:r>
            <w:r w:rsidR="0033152C">
              <w:rPr>
                <w:sz w:val="18"/>
                <w:szCs w:val="18"/>
              </w:rPr>
              <w:t>answer sheets (scripts)</w:t>
            </w:r>
            <w:r w:rsidRPr="00B944ED">
              <w:rPr>
                <w:sz w:val="18"/>
                <w:szCs w:val="18"/>
              </w:rPr>
              <w:t xml:space="preserve"> will be scanned to produce a TIFF image</w:t>
            </w:r>
            <w:r w:rsidR="0033152C">
              <w:rPr>
                <w:sz w:val="18"/>
                <w:szCs w:val="18"/>
              </w:rPr>
              <w:t xml:space="preserve"> into </w:t>
            </w:r>
            <w:r w:rsidR="007F3492">
              <w:rPr>
                <w:sz w:val="18"/>
                <w:szCs w:val="18"/>
              </w:rPr>
              <w:t>OM</w:t>
            </w:r>
            <w:r w:rsidR="0033152C">
              <w:rPr>
                <w:sz w:val="18"/>
                <w:szCs w:val="18"/>
              </w:rPr>
              <w:t>R Documentum</w:t>
            </w:r>
            <w:r w:rsidR="00B944ED" w:rsidRPr="00B944ED">
              <w:rPr>
                <w:sz w:val="18"/>
                <w:szCs w:val="18"/>
              </w:rPr>
              <w:t>.</w:t>
            </w:r>
            <w:r w:rsidR="0033152C">
              <w:rPr>
                <w:sz w:val="18"/>
                <w:szCs w:val="18"/>
              </w:rPr>
              <w:t xml:space="preserve"> Validation against exam and candidate information is carried out via the scanned barcodes positioned at the top of the script and tasks are generated for any missing information. </w:t>
            </w:r>
          </w:p>
          <w:p w14:paraId="2FD55104" w14:textId="77777777" w:rsidR="0033152C" w:rsidRDefault="0033152C" w:rsidP="00B944ED">
            <w:pPr>
              <w:jc w:val="both"/>
              <w:rPr>
                <w:sz w:val="18"/>
                <w:szCs w:val="18"/>
              </w:rPr>
            </w:pPr>
          </w:p>
          <w:p w14:paraId="5B486A13" w14:textId="70984ABE" w:rsidR="00615169" w:rsidRDefault="0033152C" w:rsidP="00615169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scripts are sent to </w:t>
            </w:r>
            <w:proofErr w:type="spellStart"/>
            <w:r w:rsidR="007F3492">
              <w:rPr>
                <w:sz w:val="18"/>
                <w:szCs w:val="18"/>
              </w:rPr>
              <w:t>Teleform</w:t>
            </w:r>
            <w:r w:rsidR="000F1F72">
              <w:rPr>
                <w:sz w:val="18"/>
                <w:szCs w:val="18"/>
              </w:rPr>
              <w:t>.</w:t>
            </w:r>
            <w:r w:rsidR="00615169" w:rsidRPr="00615169">
              <w:rPr>
                <w:sz w:val="18"/>
                <w:szCs w:val="18"/>
              </w:rPr>
              <w:t>Teleform</w:t>
            </w:r>
            <w:proofErr w:type="spellEnd"/>
            <w:r w:rsidR="00615169" w:rsidRPr="00615169">
              <w:rPr>
                <w:sz w:val="18"/>
                <w:szCs w:val="18"/>
              </w:rPr>
              <w:t xml:space="preserve"> reads lozenged data and creates an XML output. A message is created in MQ for the XML using bespoke Java code. Documentum reads the messages and creates an XML message and calls a BizTalk service for further processing.</w:t>
            </w:r>
          </w:p>
          <w:p w14:paraId="18389767" w14:textId="77777777" w:rsidR="00615169" w:rsidRPr="00615169" w:rsidRDefault="00615169" w:rsidP="00615169">
            <w:pPr>
              <w:jc w:val="both"/>
              <w:rPr>
                <w:sz w:val="18"/>
                <w:szCs w:val="18"/>
              </w:rPr>
            </w:pPr>
          </w:p>
          <w:p w14:paraId="041A3F03" w14:textId="1AC7D2BD" w:rsidR="00615169" w:rsidRPr="00615169" w:rsidRDefault="00615169" w:rsidP="00615169">
            <w:pPr>
              <w:jc w:val="both"/>
              <w:rPr>
                <w:sz w:val="18"/>
                <w:szCs w:val="18"/>
              </w:rPr>
            </w:pPr>
            <w:r w:rsidRPr="00615169">
              <w:rPr>
                <w:sz w:val="18"/>
                <w:szCs w:val="18"/>
              </w:rPr>
              <w:t xml:space="preserve">BizTalk parses the XML and sends all multiple-choice items and responses to SAMC </w:t>
            </w:r>
            <w:proofErr w:type="spellStart"/>
            <w:r w:rsidRPr="00615169">
              <w:rPr>
                <w:sz w:val="18"/>
                <w:szCs w:val="18"/>
              </w:rPr>
              <w:t>AutoMarker</w:t>
            </w:r>
            <w:proofErr w:type="spellEnd"/>
            <w:r w:rsidRPr="00615169">
              <w:rPr>
                <w:sz w:val="18"/>
                <w:szCs w:val="18"/>
              </w:rPr>
              <w:t xml:space="preserve"> for marking. All marks for clerically marked items will be sent to Result Determination HANA (RD HANA) application. SAMC </w:t>
            </w:r>
            <w:proofErr w:type="spellStart"/>
            <w:r w:rsidRPr="00615169">
              <w:rPr>
                <w:sz w:val="18"/>
                <w:szCs w:val="18"/>
              </w:rPr>
              <w:t>AutoMarker</w:t>
            </w:r>
            <w:proofErr w:type="spellEnd"/>
            <w:r w:rsidRPr="00615169">
              <w:rPr>
                <w:sz w:val="18"/>
                <w:szCs w:val="18"/>
              </w:rPr>
              <w:t xml:space="preserve"> will mark multiple-choice answers responses and will send marks to RD HANA.</w:t>
            </w:r>
          </w:p>
          <w:p w14:paraId="7EEC6E41" w14:textId="77777777" w:rsidR="00615169" w:rsidRPr="00421103" w:rsidRDefault="00615169" w:rsidP="00615169">
            <w:pPr>
              <w:jc w:val="both"/>
            </w:pPr>
          </w:p>
          <w:p w14:paraId="1CB4A415" w14:textId="4079EF66" w:rsidR="002110DC" w:rsidRPr="00B944ED" w:rsidRDefault="002110DC" w:rsidP="00615169">
            <w:pPr>
              <w:jc w:val="both"/>
              <w:rPr>
                <w:sz w:val="18"/>
                <w:szCs w:val="18"/>
              </w:rPr>
            </w:pPr>
          </w:p>
        </w:tc>
      </w:tr>
      <w:tr w:rsidR="00C10CE3" w:rsidRPr="00571D25" w14:paraId="1CB4A41F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17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Features and Functions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0618E3" w14:textId="53055EAF" w:rsidR="00070EC4" w:rsidRPr="00571D25" w:rsidRDefault="00676151" w:rsidP="00070EC4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  <w:r>
              <w:rPr>
                <w:rFonts w:ascii="Arial" w:hAnsi="Arial" w:cs="Arial"/>
                <w:sz w:val="18"/>
                <w:szCs w:val="18"/>
                <w:lang w:val="en"/>
              </w:rPr>
              <w:t>OM</w:t>
            </w:r>
            <w:r w:rsidR="00740896" w:rsidRPr="00571D25">
              <w:rPr>
                <w:rFonts w:ascii="Arial" w:hAnsi="Arial" w:cs="Arial"/>
                <w:sz w:val="18"/>
                <w:szCs w:val="18"/>
                <w:lang w:val="en"/>
              </w:rPr>
              <w:t>R Scanning Application is where user can login to UI</w:t>
            </w:r>
          </w:p>
          <w:p w14:paraId="25972A26" w14:textId="1F945A62" w:rsidR="00DB58C6" w:rsidRPr="00571D25" w:rsidRDefault="61553CC2" w:rsidP="7D8E3EC6">
            <w:pPr>
              <w:pStyle w:val="NoSpacing"/>
              <w:numPr>
                <w:ilvl w:val="0"/>
                <w:numId w:val="41"/>
              </w:numPr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>Search for scanned scripts/packets.</w:t>
            </w:r>
          </w:p>
          <w:p w14:paraId="4273CDD4" w14:textId="2274D4EF" w:rsidR="000503FB" w:rsidRPr="00571D25" w:rsidRDefault="00740896" w:rsidP="7D8E3EC6">
            <w:pPr>
              <w:pStyle w:val="NoSpacing"/>
              <w:numPr>
                <w:ilvl w:val="0"/>
                <w:numId w:val="41"/>
              </w:numPr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>Search for published scripts</w:t>
            </w:r>
          </w:p>
          <w:p w14:paraId="3E6AB877" w14:textId="1F338ABE" w:rsidR="00997EA0" w:rsidRPr="00571D25" w:rsidRDefault="00997EA0" w:rsidP="00997EA0">
            <w:pPr>
              <w:pStyle w:val="NoSpacing"/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</w:p>
          <w:p w14:paraId="1CB4A41B" w14:textId="1598F4BC" w:rsidR="00622AF7" w:rsidRPr="00B2610E" w:rsidRDefault="00120097" w:rsidP="00B2610E">
            <w:pPr>
              <w:pStyle w:val="NoSpacing"/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F17A69" wp14:editId="12040AFA">
                  <wp:extent cx="4819650" cy="212471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F7358" w14:textId="4A19BDEF" w:rsidR="00BC3889" w:rsidRPr="00571D25" w:rsidRDefault="262EAE97" w:rsidP="00B2610E">
            <w:pPr>
              <w:pStyle w:val="NoSpacing"/>
              <w:spacing w:before="60" w:after="60"/>
              <w:rPr>
                <w:rFonts w:ascii="Arial" w:hAnsi="Arial" w:cs="Arial"/>
              </w:rPr>
            </w:pPr>
            <w:r w:rsidRPr="00571D25">
              <w:rPr>
                <w:rFonts w:ascii="Arial" w:hAnsi="Arial" w:cs="Arial"/>
              </w:rPr>
              <w:t>S</w:t>
            </w:r>
            <w:r w:rsidR="00D027F1" w:rsidRPr="00571D25">
              <w:rPr>
                <w:rFonts w:ascii="Arial" w:hAnsi="Arial" w:cs="Arial"/>
              </w:rPr>
              <w:t>earch</w:t>
            </w:r>
            <w:r w:rsidRPr="00571D25">
              <w:rPr>
                <w:rFonts w:ascii="Arial" w:hAnsi="Arial" w:cs="Arial"/>
              </w:rPr>
              <w:t xml:space="preserve"> Preferences Page</w:t>
            </w:r>
          </w:p>
          <w:p w14:paraId="289555F0" w14:textId="1F16E735" w:rsidR="00BC3889" w:rsidRPr="00571D25" w:rsidRDefault="00120097" w:rsidP="00B2610E">
            <w:pPr>
              <w:pStyle w:val="NoSpacing"/>
              <w:spacing w:before="60" w:after="6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CB0B006" wp14:editId="01D87BC9">
                  <wp:extent cx="4889500" cy="230759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230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3F257" w14:textId="224CCC50" w:rsidR="07723098" w:rsidRPr="00571D25" w:rsidRDefault="00D027F1" w:rsidP="00B2610E">
            <w:pPr>
              <w:pStyle w:val="NoSpacing"/>
              <w:spacing w:before="60" w:after="60"/>
              <w:rPr>
                <w:rFonts w:ascii="Arial" w:hAnsi="Arial" w:cs="Arial"/>
              </w:rPr>
            </w:pPr>
            <w:proofErr w:type="spellStart"/>
            <w:r w:rsidRPr="00571D25">
              <w:rPr>
                <w:rFonts w:ascii="Arial" w:hAnsi="Arial" w:cs="Arial"/>
              </w:rPr>
              <w:t>Workqueue</w:t>
            </w:r>
            <w:proofErr w:type="spellEnd"/>
            <w:r w:rsidRPr="00571D25">
              <w:rPr>
                <w:rFonts w:ascii="Arial" w:hAnsi="Arial" w:cs="Arial"/>
              </w:rPr>
              <w:t xml:space="preserve"> Page</w:t>
            </w:r>
          </w:p>
          <w:p w14:paraId="1CB4A41C" w14:textId="77777777" w:rsidR="00406349" w:rsidRPr="00571D25" w:rsidRDefault="00406349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</w:p>
          <w:p w14:paraId="1CB4A41D" w14:textId="5EB244EB" w:rsidR="00A12F3B" w:rsidRPr="00571D25" w:rsidRDefault="00D34B19" w:rsidP="00A12F3B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  <w:lang w:val="en"/>
              </w:rPr>
              <w:t>OMR</w:t>
            </w:r>
            <w:r w:rsidR="285BC909" w:rsidRPr="00571D25">
              <w:rPr>
                <w:rFonts w:ascii="Arial" w:hAnsi="Arial" w:cs="Arial"/>
                <w:sz w:val="18"/>
                <w:szCs w:val="18"/>
                <w:u w:val="single"/>
                <w:lang w:val="en"/>
              </w:rPr>
              <w:t xml:space="preserve"> Scanner:</w:t>
            </w:r>
            <w:r w:rsidR="332BFD57" w:rsidRPr="00571D25">
              <w:rPr>
                <w:rFonts w:ascii="Arial" w:hAnsi="Arial" w:cs="Arial"/>
                <w:sz w:val="18"/>
                <w:szCs w:val="18"/>
                <w:lang w:val="en"/>
              </w:rPr>
              <w:t xml:space="preserve"> </w:t>
            </w:r>
            <w:r w:rsidR="006A7E40">
              <w:rPr>
                <w:rFonts w:ascii="Arial" w:hAnsi="Arial" w:cs="Arial"/>
                <w:sz w:val="18"/>
                <w:szCs w:val="18"/>
                <w:lang w:val="en"/>
              </w:rPr>
              <w:t>used for</w:t>
            </w:r>
            <w:r w:rsidR="744BD48A" w:rsidRPr="00571D25">
              <w:rPr>
                <w:rFonts w:ascii="Arial" w:hAnsi="Arial" w:cs="Arial"/>
                <w:sz w:val="18"/>
                <w:szCs w:val="18"/>
                <w:lang w:val="en"/>
              </w:rPr>
              <w:t xml:space="preserve"> following activities</w:t>
            </w:r>
            <w:r w:rsidR="006A7E40">
              <w:rPr>
                <w:rFonts w:ascii="Arial" w:hAnsi="Arial" w:cs="Arial"/>
                <w:sz w:val="18"/>
                <w:szCs w:val="18"/>
                <w:lang w:val="en"/>
              </w:rPr>
              <w:t xml:space="preserve">: </w:t>
            </w:r>
          </w:p>
          <w:p w14:paraId="0400259C" w14:textId="66864A21" w:rsidR="006360A1" w:rsidRPr="00571D25" w:rsidRDefault="0074533F" w:rsidP="7D8E3EC6">
            <w:pPr>
              <w:pStyle w:val="NoSpacing"/>
              <w:numPr>
                <w:ilvl w:val="0"/>
                <w:numId w:val="40"/>
              </w:numPr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 xml:space="preserve">Repost items to </w:t>
            </w:r>
            <w:proofErr w:type="spellStart"/>
            <w:r w:rsidR="00120097">
              <w:rPr>
                <w:rFonts w:ascii="Arial" w:hAnsi="Arial" w:cs="Arial"/>
                <w:sz w:val="18"/>
                <w:szCs w:val="18"/>
                <w:lang w:val="en"/>
              </w:rPr>
              <w:t>Teleform</w:t>
            </w:r>
            <w:proofErr w:type="spellEnd"/>
          </w:p>
          <w:p w14:paraId="042C9DFA" w14:textId="3B120828" w:rsidR="0074533F" w:rsidRPr="00571D25" w:rsidRDefault="0074533F" w:rsidP="7D8E3EC6">
            <w:pPr>
              <w:pStyle w:val="NoSpacing"/>
              <w:numPr>
                <w:ilvl w:val="0"/>
                <w:numId w:val="40"/>
              </w:numPr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>Batch Monitor</w:t>
            </w:r>
          </w:p>
          <w:p w14:paraId="3DCFB7AE" w14:textId="7EDE8480" w:rsidR="0074533F" w:rsidRPr="00571D25" w:rsidRDefault="0074533F" w:rsidP="7D8E3EC6">
            <w:pPr>
              <w:pStyle w:val="NoSpacing"/>
              <w:numPr>
                <w:ilvl w:val="0"/>
                <w:numId w:val="40"/>
              </w:numPr>
              <w:spacing w:before="60" w:after="60"/>
              <w:rPr>
                <w:rFonts w:ascii="Arial" w:eastAsiaTheme="minorEastAsia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>Download items</w:t>
            </w:r>
          </w:p>
          <w:p w14:paraId="559D0920" w14:textId="7698EF6C" w:rsidR="7C9CFBCB" w:rsidRDefault="7C9CFBCB" w:rsidP="7C9CFBCB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</w:p>
          <w:p w14:paraId="6425F925" w14:textId="0DB0C1EE" w:rsidR="006A7E40" w:rsidRPr="006A7E40" w:rsidRDefault="006A7E40" w:rsidP="7C9CFBCB">
            <w:pPr>
              <w:pStyle w:val="NoSpacing"/>
              <w:spacing w:before="60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  <w:lang w:val="en"/>
              </w:rPr>
              <w:t xml:space="preserve">Image - </w:t>
            </w:r>
            <w:r w:rsidRPr="006A7E40">
              <w:rPr>
                <w:rFonts w:ascii="Arial" w:hAnsi="Arial" w:cs="Arial"/>
                <w:sz w:val="18"/>
              </w:rPr>
              <w:t xml:space="preserve">Repost </w:t>
            </w:r>
            <w:proofErr w:type="spellStart"/>
            <w:r w:rsidR="00120097">
              <w:rPr>
                <w:rFonts w:ascii="Arial" w:hAnsi="Arial" w:cs="Arial"/>
                <w:sz w:val="18"/>
              </w:rPr>
              <w:t>Teleform</w:t>
            </w:r>
            <w:proofErr w:type="spellEnd"/>
          </w:p>
          <w:p w14:paraId="370C72E4" w14:textId="3B3ADC84" w:rsidR="00777B07" w:rsidRDefault="00120097" w:rsidP="006A7E40">
            <w:pPr>
              <w:pStyle w:val="NoSpacing"/>
              <w:spacing w:before="60" w:after="6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C2A84CD" wp14:editId="5688B4DD">
                  <wp:extent cx="4692650" cy="18649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5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3D94B" w14:textId="3C9EA766" w:rsidR="00120097" w:rsidRDefault="00120097" w:rsidP="006A7E40">
            <w:pPr>
              <w:pStyle w:val="NoSpacing"/>
              <w:spacing w:before="60" w:after="6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Image -Batch Monitor</w:t>
            </w:r>
          </w:p>
          <w:p w14:paraId="2D88C8CD" w14:textId="5A744551" w:rsidR="00120097" w:rsidRDefault="00120097" w:rsidP="006A7E40">
            <w:pPr>
              <w:pStyle w:val="NoSpacing"/>
              <w:spacing w:before="60" w:after="6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942545" wp14:editId="221F36BB">
                  <wp:extent cx="4660900" cy="1517015"/>
                  <wp:effectExtent l="0" t="0" r="635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952DD" w14:textId="22836619" w:rsidR="00120097" w:rsidRPr="00571D25" w:rsidRDefault="006A7E40" w:rsidP="006A7E40">
            <w:pPr>
              <w:pStyle w:val="NoSpacing"/>
              <w:spacing w:before="60" w:after="60"/>
              <w:rPr>
                <w:rFonts w:ascii="Arial" w:hAnsi="Arial" w:cs="Arial"/>
              </w:rPr>
            </w:pPr>
            <w:r w:rsidRPr="006A7E40">
              <w:rPr>
                <w:rFonts w:ascii="Arial" w:hAnsi="Arial" w:cs="Arial"/>
                <w:sz w:val="18"/>
              </w:rPr>
              <w:t xml:space="preserve">Image – Search / Download </w:t>
            </w:r>
          </w:p>
          <w:p w14:paraId="43BFD13A" w14:textId="2922F51C" w:rsidR="00406349" w:rsidRDefault="00120097" w:rsidP="006A7E40">
            <w:pPr>
              <w:pStyle w:val="NoSpacing"/>
              <w:spacing w:before="60" w:after="6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D21F2B6" wp14:editId="5A487307">
                  <wp:extent cx="4838700" cy="212471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358B9" w14:textId="77777777" w:rsidR="006A7E40" w:rsidRDefault="006A7E40" w:rsidP="006A7E40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</w:p>
          <w:p w14:paraId="1CB4A41E" w14:textId="7A8F81FA" w:rsidR="006A7E40" w:rsidRPr="006A7E40" w:rsidRDefault="006A7E40" w:rsidP="006A7E40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</w:tr>
      <w:tr w:rsidR="006724B8" w:rsidRPr="00571D25" w14:paraId="1CB4A424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20" w14:textId="77777777" w:rsidR="006724B8" w:rsidRPr="00571D25" w:rsidRDefault="006724B8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lastRenderedPageBreak/>
              <w:t>Service Access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21" w14:textId="77777777" w:rsidR="006724B8" w:rsidRPr="00571D25" w:rsidRDefault="006724B8" w:rsidP="006724B8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Details of how the service is accessed –</w:t>
            </w:r>
            <w:proofErr w:type="spellStart"/>
            <w:proofErr w:type="gramStart"/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e.g</w:t>
            </w:r>
            <w:proofErr w:type="spellEnd"/>
            <w:proofErr w:type="gramEnd"/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client software, </w:t>
            </w:r>
            <w:r w:rsidR="0044591C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production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URL.</w:t>
            </w:r>
          </w:p>
          <w:p w14:paraId="508D8016" w14:textId="48DCAA2D" w:rsidR="000E004F" w:rsidRPr="00571D25" w:rsidRDefault="000E004F" w:rsidP="000E004F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  <w:r w:rsidRPr="00571D25">
              <w:rPr>
                <w:rFonts w:ascii="Arial" w:hAnsi="Arial" w:cs="Arial"/>
                <w:sz w:val="18"/>
                <w:szCs w:val="18"/>
                <w:lang w:val="en"/>
              </w:rPr>
              <w:t xml:space="preserve">Production URL: </w:t>
            </w:r>
          </w:p>
          <w:p w14:paraId="1CB4A423" w14:textId="3199A5EE" w:rsidR="006724B8" w:rsidRPr="006A7E40" w:rsidRDefault="006E0C50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u w:val="single"/>
              </w:rPr>
            </w:pPr>
            <w:hyperlink r:id="rId25" w:history="1">
              <w:r w:rsidR="00AA33B0" w:rsidRPr="00105A7B">
                <w:rPr>
                  <w:rStyle w:val="Hyperlink"/>
                  <w:rFonts w:ascii="Arial" w:eastAsia="Times New Roman" w:hAnsi="Arial" w:cs="Arial"/>
                  <w:i/>
                  <w:sz w:val="18"/>
                  <w:szCs w:val="18"/>
                </w:rPr>
                <w:t>https://omrscanning.ucles.internal</w:t>
              </w:r>
            </w:hyperlink>
          </w:p>
        </w:tc>
      </w:tr>
      <w:tr w:rsidR="00C10CE3" w:rsidRPr="00571D25" w14:paraId="1CB4A42C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25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Customers</w:t>
            </w:r>
            <w:r w:rsidR="00F74BA5" w:rsidRPr="00571D25">
              <w:rPr>
                <w:rFonts w:cs="Arial"/>
              </w:rPr>
              <w:t xml:space="preserve"> and User Base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26" w14:textId="77777777" w:rsidR="00C10CE3" w:rsidRPr="00571D25" w:rsidRDefault="00C10CE3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Detail the internal and external customers</w:t>
            </w:r>
            <w:r w:rsidR="00C30401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of this service</w:t>
            </w:r>
          </w:p>
          <w:p w14:paraId="1CB4A427" w14:textId="30AB6D2B" w:rsidR="00D60D46" w:rsidRPr="00571D25" w:rsidRDefault="00D60D46">
            <w:pPr>
              <w:pStyle w:val="NoSpacing"/>
              <w:spacing w:before="60" w:after="60"/>
              <w:rPr>
                <w:rFonts w:ascii="Arial" w:hAnsi="Arial" w:cs="Arial"/>
                <w:b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sz w:val="18"/>
                <w:szCs w:val="18"/>
              </w:rPr>
              <w:t>Internal customers/users</w:t>
            </w:r>
            <w:r w:rsidR="00406349" w:rsidRPr="00571D25">
              <w:rPr>
                <w:rFonts w:ascii="Arial" w:hAnsi="Arial" w:cs="Arial"/>
                <w:b/>
                <w:sz w:val="18"/>
                <w:szCs w:val="18"/>
              </w:rPr>
              <w:t xml:space="preserve"> of the service</w:t>
            </w:r>
            <w:r w:rsidRPr="00571D25">
              <w:rPr>
                <w:rFonts w:ascii="Arial" w:hAnsi="Arial" w:cs="Arial"/>
                <w:b/>
                <w:sz w:val="18"/>
                <w:szCs w:val="18"/>
              </w:rPr>
              <w:t>:</w:t>
            </w:r>
            <w:r w:rsidR="002110DC">
              <w:rPr>
                <w:rFonts w:ascii="Arial" w:hAnsi="Arial" w:cs="Arial"/>
                <w:b/>
                <w:sz w:val="18"/>
                <w:szCs w:val="18"/>
              </w:rPr>
              <w:t xml:space="preserve">  </w:t>
            </w:r>
            <w:r w:rsidR="002110DC" w:rsidRPr="005A3AAB">
              <w:rPr>
                <w:rFonts w:ascii="Arial" w:hAnsi="Arial" w:cs="Arial"/>
                <w:bCs/>
                <w:sz w:val="18"/>
                <w:szCs w:val="18"/>
              </w:rPr>
              <w:t>GPAO and Cambridge English</w:t>
            </w:r>
          </w:p>
          <w:p w14:paraId="1CB4A428" w14:textId="77777777" w:rsidR="00D60D46" w:rsidRPr="00571D25" w:rsidRDefault="00D60D46">
            <w:pPr>
              <w:pStyle w:val="NoSpacing"/>
              <w:spacing w:before="60" w:after="60"/>
              <w:rPr>
                <w:rFonts w:ascii="Arial" w:hAnsi="Arial" w:cs="Arial"/>
                <w:b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sz w:val="18"/>
                <w:szCs w:val="18"/>
              </w:rPr>
              <w:t xml:space="preserve">External customers/users: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(tick boxes </w:t>
            </w:r>
            <w:r w:rsidR="00406349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or write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as appropriate)</w:t>
            </w:r>
            <w:r w:rsidRPr="00571D25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CB4A429" w14:textId="14DB5DFF" w:rsidR="00F74BA5" w:rsidRPr="00571D25" w:rsidRDefault="006E0C50" w:rsidP="00F74BA5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3876051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20FBB" w:rsidRPr="00571D25">
                  <w:rPr>
                    <w:rFonts w:ascii="Segoe UI Symbol" w:eastAsia="MS Gothic" w:hAnsi="Segoe UI Symbol" w:cs="Segoe UI Symbol"/>
                    <w:color w:val="2B579A"/>
                    <w:sz w:val="18"/>
                    <w:szCs w:val="18"/>
                    <w:shd w:val="clear" w:color="auto" w:fill="E6E6E6"/>
                  </w:rPr>
                  <w:t>☐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non-CA Employees,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3985891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74BA5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Candidates,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20023473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74BA5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Centres,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9814490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74BA5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Contract Partners </w:t>
            </w:r>
          </w:p>
          <w:p w14:paraId="1CB4A42A" w14:textId="77777777" w:rsidR="00F74BA5" w:rsidRPr="00571D25" w:rsidRDefault="00F74BA5" w:rsidP="00F74BA5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sz w:val="18"/>
                <w:szCs w:val="18"/>
              </w:rPr>
              <w:t>Geographic use of the system</w:t>
            </w:r>
            <w:r w:rsidR="00D60D46" w:rsidRPr="00571D25">
              <w:rPr>
                <w:rFonts w:ascii="Arial" w:hAnsi="Arial" w:cs="Arial"/>
                <w:b/>
                <w:sz w:val="18"/>
                <w:szCs w:val="18"/>
              </w:rPr>
              <w:t>:</w:t>
            </w:r>
            <w:r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(tick boxes as appropriate)</w:t>
            </w:r>
            <w:r w:rsidRPr="00571D25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CB4A42B" w14:textId="0FF780A2" w:rsidR="00F74BA5" w:rsidRPr="00571D25" w:rsidRDefault="006E0C50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5769005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944ED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☒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Cambridge only,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5691559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74BA5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F74BA5" w:rsidRPr="00571D25">
              <w:rPr>
                <w:rFonts w:ascii="Arial" w:hAnsi="Arial" w:cs="Arial"/>
                <w:sz w:val="18"/>
                <w:szCs w:val="18"/>
              </w:rPr>
              <w:t xml:space="preserve">All UK,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4499177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74BA5" w:rsidRPr="00571D25">
                  <w:rPr>
                    <w:rFonts w:ascii="Segoe UI Symbol" w:eastAsia="MS Gothic" w:hAnsi="Segoe UI Symbol" w:cs="Segoe UI Symbol"/>
                    <w:sz w:val="18"/>
                    <w:szCs w:val="18"/>
                    <w:lang w:val="en-US"/>
                  </w:rPr>
                  <w:t>☐</w:t>
                </w:r>
              </w:sdtContent>
            </w:sdt>
            <w:r w:rsidR="00D60D46" w:rsidRPr="00571D25">
              <w:rPr>
                <w:rFonts w:ascii="Arial" w:hAnsi="Arial" w:cs="Arial"/>
                <w:sz w:val="18"/>
                <w:szCs w:val="18"/>
              </w:rPr>
              <w:t>Global</w:t>
            </w:r>
            <w:r w:rsidR="000E004F" w:rsidRPr="00571D25">
              <w:rPr>
                <w:rFonts w:ascii="Arial" w:hAnsi="Arial" w:cs="Arial"/>
                <w:sz w:val="18"/>
                <w:szCs w:val="18"/>
              </w:rPr>
              <w:t xml:space="preserve">, </w:t>
            </w: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8787709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944ED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☐</w:t>
                </w:r>
              </w:sdtContent>
            </w:sdt>
            <w:r w:rsidR="000E004F" w:rsidRPr="00571D25">
              <w:rPr>
                <w:rFonts w:ascii="Arial" w:hAnsi="Arial" w:cs="Arial"/>
                <w:sz w:val="18"/>
                <w:szCs w:val="18"/>
              </w:rPr>
              <w:t>Singapore</w:t>
            </w:r>
          </w:p>
        </w:tc>
      </w:tr>
      <w:tr w:rsidR="00C10CE3" w:rsidRPr="00571D25" w14:paraId="1CB4A431" w14:textId="77777777" w:rsidTr="00B34FC4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2D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Supported</w:t>
            </w:r>
          </w:p>
          <w:p w14:paraId="1CB4A42E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Business Process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CA20D9B" w14:textId="77777777" w:rsidR="00D60D46" w:rsidRDefault="004A093B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The overall Business process is </w:t>
            </w:r>
            <w:r w:rsidR="00134418">
              <w:rPr>
                <w:rFonts w:ascii="Arial" w:hAnsi="Arial" w:cs="Arial"/>
                <w:sz w:val="18"/>
                <w:szCs w:val="18"/>
              </w:rPr>
              <w:t>depicted as below:</w:t>
            </w:r>
          </w:p>
          <w:p w14:paraId="1CB4A430" w14:textId="56AB7CA1" w:rsidR="00134418" w:rsidRPr="00571D25" w:rsidRDefault="00134418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D90CB3" wp14:editId="449A079E">
                  <wp:extent cx="4768770" cy="40119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139" cy="401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CE3" w:rsidRPr="00571D25" w14:paraId="1CB4A435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32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lastRenderedPageBreak/>
              <w:t>Business Service Owner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FA40472" w14:textId="77264491" w:rsidR="005A3AAB" w:rsidRDefault="005A3AAB" w:rsidP="00EC5BAA">
            <w:pPr>
              <w:pStyle w:val="NoSpacing"/>
              <w:spacing w:before="60" w:after="60"/>
              <w:rPr>
                <w:rFonts w:ascii="Arial" w:eastAsia="Arial" w:hAnsi="Arial" w:cs="Arial"/>
                <w:sz w:val="18"/>
              </w:rPr>
            </w:pPr>
            <w:r w:rsidRPr="005A3AAB">
              <w:rPr>
                <w:rFonts w:ascii="Arial" w:eastAsia="Arial" w:hAnsi="Arial" w:cs="Arial"/>
                <w:sz w:val="18"/>
              </w:rPr>
              <w:t xml:space="preserve">Michael </w:t>
            </w:r>
            <w:r>
              <w:rPr>
                <w:rFonts w:ascii="Arial" w:eastAsia="Arial" w:hAnsi="Arial" w:cs="Arial"/>
                <w:sz w:val="18"/>
              </w:rPr>
              <w:t>Carter (GPAO Senior Operations Manager)</w:t>
            </w:r>
            <w:r w:rsidR="00C82EF5"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1CB4A434" w14:textId="49DE3027" w:rsidR="00262DA2" w:rsidRPr="005A3AAB" w:rsidRDefault="005A3AAB" w:rsidP="00C62F8F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>Tracy Williams (Cambridge English Senior Operations Manager)</w:t>
            </w:r>
          </w:p>
        </w:tc>
      </w:tr>
      <w:tr w:rsidR="00C10CE3" w:rsidRPr="00571D25" w14:paraId="1CB4A43A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36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Business Service SMEs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37" w14:textId="77777777" w:rsidR="00C10CE3" w:rsidRPr="00571D25" w:rsidRDefault="00C10CE3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Names and roles</w:t>
            </w:r>
            <w:r w:rsidR="0096231B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of key business personnel who are super users/ subject matter experts</w:t>
            </w:r>
          </w:p>
          <w:p w14:paraId="449E398F" w14:textId="3A3FBC32" w:rsidR="00043899" w:rsidRPr="00134418" w:rsidRDefault="00043899" w:rsidP="00043899">
            <w:pPr>
              <w:spacing w:before="60" w:after="60"/>
              <w:rPr>
                <w:rFonts w:eastAsia="Arial" w:cs="Arial"/>
                <w:sz w:val="18"/>
                <w:highlight w:val="yellow"/>
              </w:rPr>
            </w:pPr>
            <w:r w:rsidRPr="00134418">
              <w:rPr>
                <w:rFonts w:eastAsia="Arial" w:cs="Arial"/>
                <w:sz w:val="18"/>
                <w:highlight w:val="yellow"/>
              </w:rPr>
              <w:t>Tracy Williams (Cambridge English Senior Operations Manager)</w:t>
            </w:r>
          </w:p>
          <w:p w14:paraId="204D10B1" w14:textId="77777777" w:rsidR="00043899" w:rsidRPr="00134418" w:rsidRDefault="00043899" w:rsidP="00043899">
            <w:pPr>
              <w:spacing w:before="60" w:after="60"/>
              <w:rPr>
                <w:rFonts w:eastAsia="Arial" w:cs="Arial"/>
                <w:sz w:val="18"/>
                <w:highlight w:val="yellow"/>
              </w:rPr>
            </w:pPr>
            <w:r w:rsidRPr="00134418">
              <w:rPr>
                <w:rFonts w:eastAsia="Arial" w:cs="Arial"/>
                <w:sz w:val="18"/>
                <w:highlight w:val="yellow"/>
              </w:rPr>
              <w:t>Owen Foreman (Cambridge English Senior Operations Manager)</w:t>
            </w:r>
          </w:p>
          <w:p w14:paraId="01BF5F37" w14:textId="2713FB58" w:rsidR="00043899" w:rsidRPr="00134418" w:rsidRDefault="00043899" w:rsidP="00043899">
            <w:pPr>
              <w:spacing w:before="60" w:after="60"/>
              <w:rPr>
                <w:rFonts w:eastAsia="Arial" w:cs="Arial"/>
                <w:sz w:val="18"/>
                <w:highlight w:val="yellow"/>
              </w:rPr>
            </w:pPr>
            <w:r w:rsidRPr="00134418">
              <w:rPr>
                <w:rFonts w:eastAsia="Arial" w:cs="Arial"/>
                <w:sz w:val="18"/>
                <w:highlight w:val="yellow"/>
              </w:rPr>
              <w:t>Simon Lowerson (GPAO Distribution Senior Supervisor)</w:t>
            </w:r>
          </w:p>
          <w:p w14:paraId="1CB4A438" w14:textId="0A804195" w:rsidR="00C10CE3" w:rsidRPr="00571D25" w:rsidRDefault="00C82EF5" w:rsidP="00043899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134418">
              <w:rPr>
                <w:rFonts w:ascii="Arial" w:eastAsia="Arial" w:hAnsi="Arial" w:cs="Arial"/>
                <w:sz w:val="18"/>
                <w:highlight w:val="yellow"/>
              </w:rPr>
              <w:t>Santa</w:t>
            </w:r>
            <w:r w:rsidR="00043899" w:rsidRPr="00134418">
              <w:rPr>
                <w:rFonts w:ascii="Arial" w:eastAsia="Arial" w:hAnsi="Arial" w:cs="Arial"/>
                <w:sz w:val="18"/>
                <w:highlight w:val="yellow"/>
              </w:rPr>
              <w:t xml:space="preserve"> Karelin (GPAO Distribution Senior Supervisor)</w:t>
            </w:r>
          </w:p>
          <w:p w14:paraId="1CB4A439" w14:textId="77777777" w:rsidR="00D60D46" w:rsidRPr="00571D25" w:rsidRDefault="00D60D46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0CE3" w:rsidRPr="00571D25" w14:paraId="1CB4A43F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43B" w14:textId="77777777" w:rsidR="00C10CE3" w:rsidRPr="00571D25" w:rsidRDefault="00AD5C28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 xml:space="preserve">Management Area / </w:t>
            </w:r>
            <w:r w:rsidR="00C10CE3" w:rsidRPr="00571D25">
              <w:rPr>
                <w:rFonts w:cs="Arial"/>
              </w:rPr>
              <w:t>BTS Service Owner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502A3A4" w14:textId="28CCE9B3" w:rsidR="00EC5BAA" w:rsidRDefault="00EC5BAA" w:rsidP="3CB8DA19">
            <w:pPr>
              <w:spacing w:before="60" w:after="60"/>
              <w:rPr>
                <w:rFonts w:eastAsia="Arial" w:cs="Arial"/>
                <w:sz w:val="18"/>
                <w:szCs w:val="18"/>
              </w:rPr>
            </w:pPr>
            <w:r w:rsidRPr="3CB8DA19">
              <w:rPr>
                <w:rFonts w:eastAsia="Arial" w:cs="Arial"/>
                <w:sz w:val="18"/>
                <w:szCs w:val="18"/>
              </w:rPr>
              <w:t xml:space="preserve">Head of </w:t>
            </w:r>
            <w:r w:rsidR="4BA6BCBB" w:rsidRPr="3CB8DA19">
              <w:rPr>
                <w:rFonts w:eastAsia="Arial" w:cs="Arial"/>
                <w:sz w:val="18"/>
                <w:szCs w:val="18"/>
              </w:rPr>
              <w:t xml:space="preserve">Pre-Assessment </w:t>
            </w:r>
            <w:proofErr w:type="spellStart"/>
            <w:r w:rsidRPr="3CB8DA19">
              <w:rPr>
                <w:rFonts w:eastAsia="Arial" w:cs="Arial"/>
                <w:sz w:val="18"/>
                <w:szCs w:val="18"/>
              </w:rPr>
              <w:t>CoE</w:t>
            </w:r>
            <w:proofErr w:type="spellEnd"/>
            <w:r w:rsidRPr="3CB8DA19">
              <w:rPr>
                <w:rFonts w:eastAsia="Arial" w:cs="Arial"/>
                <w:sz w:val="18"/>
                <w:szCs w:val="18"/>
              </w:rPr>
              <w:t xml:space="preserve"> Alessandro Tosi</w:t>
            </w:r>
          </w:p>
          <w:p w14:paraId="45F4BD77" w14:textId="77777777" w:rsidR="00EC5BAA" w:rsidRPr="00571D25" w:rsidRDefault="00EC5BAA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  <w:p w14:paraId="1CB4A43E" w14:textId="77777777" w:rsidR="0096231B" w:rsidRPr="00571D25" w:rsidRDefault="0096231B" w:rsidP="00020FBB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2CC7" w:rsidRPr="00571D25" w14:paraId="1CB4A446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40" w14:textId="77777777" w:rsidR="00A02CC7" w:rsidRPr="00571D25" w:rsidRDefault="00A02CC7" w:rsidP="00A02CC7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BTS SME’s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0094D9B" w14:textId="1576C230" w:rsidR="00EC5BAA" w:rsidRDefault="004A6B5E" w:rsidP="00EC5BAA">
            <w:pPr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>Pre-Assessment</w:t>
            </w:r>
            <w:r w:rsidR="00EC5BAA">
              <w:rPr>
                <w:rFonts w:eastAsia="Arial" w:cs="Arial"/>
                <w:sz w:val="18"/>
              </w:rPr>
              <w:t xml:space="preserve"> </w:t>
            </w:r>
            <w:proofErr w:type="spellStart"/>
            <w:r w:rsidR="00EC5BAA">
              <w:rPr>
                <w:rFonts w:eastAsia="Arial" w:cs="Arial"/>
                <w:sz w:val="18"/>
              </w:rPr>
              <w:t>CoE</w:t>
            </w:r>
            <w:proofErr w:type="spellEnd"/>
            <w:r w:rsidR="00EC5BAA">
              <w:rPr>
                <w:rFonts w:eastAsia="Arial" w:cs="Arial"/>
                <w:sz w:val="18"/>
              </w:rPr>
              <w:t xml:space="preserve"> primarily, however, SMEs are as follows:</w:t>
            </w:r>
          </w:p>
          <w:p w14:paraId="5FF30FB2" w14:textId="77777777" w:rsidR="00EC5BAA" w:rsidRDefault="00EC5BAA" w:rsidP="00EC5BAA">
            <w:pPr>
              <w:rPr>
                <w:rFonts w:eastAsia="Arial" w:cs="Arial"/>
                <w:sz w:val="18"/>
              </w:rPr>
            </w:pPr>
          </w:p>
          <w:p w14:paraId="075DF178" w14:textId="73D2C772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EUS: Paul Austin </w:t>
            </w:r>
          </w:p>
          <w:p w14:paraId="0AADF815" w14:textId="58058506" w:rsidR="00EC5BAA" w:rsidRDefault="00EC5BAA" w:rsidP="3CB8DA19">
            <w:pPr>
              <w:rPr>
                <w:rFonts w:eastAsia="Arial" w:cs="Arial"/>
                <w:sz w:val="18"/>
                <w:szCs w:val="18"/>
              </w:rPr>
            </w:pPr>
            <w:r w:rsidRPr="3CB8DA19">
              <w:rPr>
                <w:rFonts w:eastAsia="Arial" w:cs="Arial"/>
                <w:sz w:val="18"/>
                <w:szCs w:val="18"/>
              </w:rPr>
              <w:t xml:space="preserve">Technical SME: TharakaLakshmi Ch, Documentum Technical Lead, </w:t>
            </w:r>
            <w:proofErr w:type="gramStart"/>
            <w:r w:rsidR="1A3DCCFC" w:rsidRPr="3CB8DA19">
              <w:rPr>
                <w:rFonts w:eastAsia="Arial" w:cs="Arial"/>
                <w:sz w:val="18"/>
                <w:szCs w:val="18"/>
              </w:rPr>
              <w:t>Pre Assessment</w:t>
            </w:r>
            <w:proofErr w:type="gramEnd"/>
            <w:r w:rsidRPr="3CB8DA19">
              <w:rPr>
                <w:rFonts w:eastAsia="Arial" w:cs="Arial"/>
                <w:sz w:val="18"/>
                <w:szCs w:val="18"/>
              </w:rPr>
              <w:t xml:space="preserve"> COE </w:t>
            </w:r>
          </w:p>
          <w:p w14:paraId="26A6D43D" w14:textId="0309989B" w:rsidR="00EC5BAA" w:rsidRDefault="00EC5BAA" w:rsidP="3CB8DA19">
            <w:pPr>
              <w:rPr>
                <w:rFonts w:eastAsia="Arial" w:cs="Arial"/>
                <w:sz w:val="18"/>
                <w:szCs w:val="18"/>
              </w:rPr>
            </w:pPr>
            <w:r w:rsidRPr="3CB8DA19">
              <w:rPr>
                <w:rFonts w:eastAsia="Arial" w:cs="Arial"/>
                <w:sz w:val="18"/>
                <w:szCs w:val="18"/>
              </w:rPr>
              <w:t xml:space="preserve">Functional SME: Daniel Amiss – Business Partner, </w:t>
            </w:r>
            <w:proofErr w:type="gramStart"/>
            <w:r w:rsidR="52AAB448" w:rsidRPr="3CB8DA19">
              <w:rPr>
                <w:rFonts w:eastAsia="Arial" w:cs="Arial"/>
                <w:sz w:val="18"/>
                <w:szCs w:val="18"/>
              </w:rPr>
              <w:t>Pre Assessment</w:t>
            </w:r>
            <w:proofErr w:type="gramEnd"/>
            <w:r w:rsidRPr="3CB8DA19">
              <w:rPr>
                <w:rFonts w:eastAsia="Arial" w:cs="Arial"/>
                <w:sz w:val="18"/>
                <w:szCs w:val="18"/>
              </w:rPr>
              <w:t xml:space="preserve"> </w:t>
            </w:r>
            <w:proofErr w:type="spellStart"/>
            <w:r w:rsidRPr="3CB8DA19">
              <w:rPr>
                <w:rFonts w:eastAsia="Arial" w:cs="Arial"/>
                <w:sz w:val="18"/>
                <w:szCs w:val="18"/>
              </w:rPr>
              <w:t>CoE</w:t>
            </w:r>
            <w:proofErr w:type="spellEnd"/>
            <w:r w:rsidRPr="3CB8DA19">
              <w:rPr>
                <w:rFonts w:eastAsia="Arial" w:cs="Arial"/>
                <w:sz w:val="18"/>
                <w:szCs w:val="18"/>
              </w:rPr>
              <w:t xml:space="preserve"> </w:t>
            </w:r>
          </w:p>
          <w:p w14:paraId="7629721C" w14:textId="1B20C54D" w:rsidR="00812795" w:rsidRDefault="00812795" w:rsidP="00EC5BAA">
            <w:pPr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>Application Engineer: Eddie Duffy</w:t>
            </w:r>
          </w:p>
          <w:p w14:paraId="1CB4A445" w14:textId="77777777" w:rsidR="00A02CC7" w:rsidRPr="00571D25" w:rsidRDefault="00A02CC7" w:rsidP="00A02CC7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2CC7" w:rsidRPr="00571D25" w14:paraId="1CB4A44B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47" w14:textId="77777777" w:rsidR="00A02CC7" w:rsidRPr="00571D25" w:rsidRDefault="00A02CC7" w:rsidP="00A02CC7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Application Manager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4A" w14:textId="27B19801" w:rsidR="00A02CC7" w:rsidRPr="00571D25" w:rsidRDefault="00EC5BAA" w:rsidP="00935C23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Jim Harrison</w:t>
            </w:r>
          </w:p>
        </w:tc>
      </w:tr>
      <w:tr w:rsidR="00A02CC7" w:rsidRPr="00571D25" w14:paraId="1CB4A44D" w14:textId="77777777" w:rsidTr="00B84CFA">
        <w:tc>
          <w:tcPr>
            <w:tcW w:w="5000" w:type="pct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44C" w14:textId="77777777" w:rsidR="00A02CC7" w:rsidRPr="00571D25" w:rsidRDefault="00A02CC7" w:rsidP="00A02CC7">
            <w:pPr>
              <w:pStyle w:val="NoSpacing"/>
              <w:spacing w:before="60" w:after="60"/>
              <w:rPr>
                <w:rFonts w:ascii="Arial" w:eastAsia="Times New Roman" w:hAnsi="Arial" w:cs="Arial"/>
                <w:b/>
                <w:color w:val="FFFFFF" w:themeColor="background1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b/>
                <w:color w:val="FFFFFF" w:themeColor="background1"/>
                <w:szCs w:val="18"/>
              </w:rPr>
              <w:t>Service Usage Information</w:t>
            </w:r>
          </w:p>
        </w:tc>
      </w:tr>
      <w:tr w:rsidR="00A02CC7" w:rsidRPr="00571D25" w14:paraId="1CB4A790" w14:textId="77777777" w:rsidTr="00B84CFA">
        <w:tc>
          <w:tcPr>
            <w:tcW w:w="5000" w:type="pct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052ED2F8" w14:textId="57B37514" w:rsidR="00DA530D" w:rsidRPr="00DA530D" w:rsidRDefault="00DA530D" w:rsidP="00A02CC7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6436C1">
              <w:rPr>
                <w:rFonts w:ascii="Arial" w:hAnsi="Arial" w:cs="Arial"/>
                <w:sz w:val="18"/>
                <w:szCs w:val="18"/>
              </w:rPr>
              <w:t>Bulk processing is expected to occur between May-August and Oct-Dec.</w:t>
            </w:r>
            <w:r w:rsidRPr="00DA530D" w:rsidDel="00DA530D">
              <w:rPr>
                <w:rFonts w:eastAsia="Times New Roman" w:cs="Arial"/>
                <w:i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16839E8" w14:textId="77777777" w:rsidR="00DA530D" w:rsidRPr="00571D25" w:rsidRDefault="00DA530D" w:rsidP="00A02CC7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  <w:p w14:paraId="1CB4A44F" w14:textId="77777777" w:rsidR="00A02CC7" w:rsidRPr="00571D25" w:rsidRDefault="00A02CC7" w:rsidP="00A02CC7">
            <w:pPr>
              <w:pStyle w:val="NoSpacing"/>
              <w:spacing w:before="60" w:after="60"/>
              <w:rPr>
                <w:rFonts w:ascii="Arial" w:eastAsia="Times New Roman" w:hAnsi="Arial" w:cs="Arial"/>
                <w:b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b/>
                <w:sz w:val="18"/>
                <w:szCs w:val="18"/>
              </w:rPr>
              <w:t xml:space="preserve">Expected service user volumes: </w:t>
            </w:r>
          </w:p>
          <w:p w14:paraId="6E6CE722" w14:textId="77777777" w:rsidR="00043899" w:rsidRDefault="00043899" w:rsidP="00043899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>Peak:30 (Group Print and Operations staff)</w:t>
            </w:r>
          </w:p>
          <w:p w14:paraId="62EBFC82" w14:textId="75DB3434" w:rsidR="00043899" w:rsidRDefault="00043899" w:rsidP="00043899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lastRenderedPageBreak/>
              <w:t>Concurrent: 30</w:t>
            </w:r>
          </w:p>
          <w:p w14:paraId="2D84CF3F" w14:textId="46ACD358" w:rsidR="00043899" w:rsidRDefault="00C82EF5" w:rsidP="00043899">
            <w:pPr>
              <w:spacing w:before="60" w:after="60"/>
              <w:rPr>
                <w:rFonts w:eastAsia="Arial" w:cs="Arial"/>
                <w:b/>
                <w:sz w:val="18"/>
              </w:rPr>
            </w:pPr>
            <w:r>
              <w:rPr>
                <w:rFonts w:eastAsia="Times New Roman" w:cs="Arial"/>
                <w:b/>
                <w:sz w:val="18"/>
                <w:szCs w:val="18"/>
              </w:rPr>
              <w:t>H</w:t>
            </w:r>
            <w:r w:rsidR="00A02CC7" w:rsidRPr="00571D25">
              <w:rPr>
                <w:rFonts w:eastAsia="Times New Roman" w:cs="Arial"/>
                <w:b/>
                <w:sz w:val="18"/>
                <w:szCs w:val="18"/>
              </w:rPr>
              <w:t xml:space="preserve">ours of service use: </w:t>
            </w:r>
          </w:p>
          <w:p w14:paraId="5B0F6A51" w14:textId="77777777" w:rsidR="00043899" w:rsidRDefault="00043899" w:rsidP="00043899">
            <w:pPr>
              <w:rPr>
                <w:rFonts w:eastAsia="Arial" w:cs="Arial"/>
                <w:sz w:val="18"/>
              </w:rPr>
            </w:pPr>
          </w:p>
          <w:tbl>
            <w:tblPr>
              <w:tblW w:w="10414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349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09"/>
              <w:gridCol w:w="210"/>
              <w:gridCol w:w="210"/>
              <w:gridCol w:w="211"/>
              <w:gridCol w:w="210"/>
              <w:gridCol w:w="212"/>
              <w:gridCol w:w="211"/>
              <w:gridCol w:w="212"/>
            </w:tblGrid>
            <w:tr w:rsidR="00043899" w14:paraId="319CE588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96E9BBC" w14:textId="77777777" w:rsidR="00043899" w:rsidRDefault="00043899" w:rsidP="00043899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2359743C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00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9CCDBDE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01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031BA4BA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02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568B1536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03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0B9A7D0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04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5D67B652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05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6ECA46DF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06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610DC61B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07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6875E5A1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08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0DF739F1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09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60768DF8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10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F313E82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11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5F37CBC7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12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A91873A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13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BFDB887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14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0F9CE1A5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15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10893F2D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16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C4958B7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17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24DD6D9A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18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5DC27001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19</w:t>
                  </w:r>
                </w:p>
              </w:tc>
              <w:tc>
                <w:tcPr>
                  <w:tcW w:w="4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074FC603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20</w:t>
                  </w:r>
                </w:p>
              </w:tc>
              <w:tc>
                <w:tcPr>
                  <w:tcW w:w="42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1A6C06EE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21</w:t>
                  </w:r>
                </w:p>
              </w:tc>
              <w:tc>
                <w:tcPr>
                  <w:tcW w:w="42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D52A7E3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22</w:t>
                  </w:r>
                </w:p>
              </w:tc>
              <w:tc>
                <w:tcPr>
                  <w:tcW w:w="423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26FF779F" w14:textId="77777777" w:rsidR="00043899" w:rsidRDefault="00043899" w:rsidP="00043899">
                  <w:pPr>
                    <w:spacing w:before="60" w:after="60"/>
                    <w:jc w:val="center"/>
                  </w:pPr>
                  <w:r>
                    <w:rPr>
                      <w:rFonts w:eastAsia="Arial" w:cs="Arial"/>
                      <w:sz w:val="18"/>
                    </w:rPr>
                    <w:t>23</w:t>
                  </w:r>
                </w:p>
              </w:tc>
            </w:tr>
            <w:tr w:rsidR="006E0C50" w14:paraId="4227186A" w14:textId="77777777" w:rsidTr="00B2610E">
              <w:tc>
                <w:tcPr>
                  <w:tcW w:w="3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6B1E52EB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M</w:t>
                  </w: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55FEA4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BAB3E4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381AC4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0BBAC6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AD218F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914163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2A42F9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FC1986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0FF9EC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979F99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769583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F6A3CE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9B02F1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70C04F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32634C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BC32B4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960281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8EF10B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661EB5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58E49C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EB1946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D976BA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50A4BB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706DDE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D7CCD7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7E2946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A636B1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311068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F33944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8CD171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EFC251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A27219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A3FA57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6BAE43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AD2486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031891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765FF9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F0C215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F67273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35886C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6376EA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79D389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590C19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D6065D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62F158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75AFAD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8561FE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B12252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138BAEDE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0E0618A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Tu</w:t>
                  </w: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B0ACC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852C94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B00466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4993A8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56627F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B1875B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469BE4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7B5BC3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201EDE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F0FCC8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C25E6D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5161F8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CC51C7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0E2F76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E3AC86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027971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9DB847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57513B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782D29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0D6972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372271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D514D8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3172CA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B18AD8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CC5E9F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FAE4F9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D2F8AE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3EF905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882033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EC2677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3081E3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97B0F1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0FF0EF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3EF091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43D1AB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735BAF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35348B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D194EE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EF5A7A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12D651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58B2E6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77F9DC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5D4A0E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92D8DF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3AB301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960BE8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F79B7D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B8E0CB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72E41159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0C02607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W</w:t>
                  </w: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67FE14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2F1B7F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E2B0C1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47ACEC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65A8F2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B32276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E1F682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5EB54D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022B0A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DDE888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D2932F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094CFE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7F87DC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2FEF3B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9D9AAC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E7A27B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F52FFA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E27B2B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400F88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44AC3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33941B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69BA82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C8EDEB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003310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57CC0D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DFFF0F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ECD332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12FB10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DA69E2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C0D09E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B41489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28BB89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535D8A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DC5E12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B5C591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0D25D6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15561E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398B01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3A7EA1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BCBA99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F3561F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DFC1A5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B8B851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27DF5D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54CDFF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139F78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7D9D13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A3CA07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5CF9E494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327A7EAA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Th</w:t>
                  </w: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05A190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B7DD54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56C4BE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6A7C1F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CC908A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75DEC6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942D71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442D66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3277AE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CA352E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0AF3C7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DB0241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9660F7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B6BA15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B197C6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BC5F6D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49BB99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52C09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573B66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32972A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8200CF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09F391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75D6EB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66D09A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018BEE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05FD52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781B02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54EE3D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E8780A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F5E6BF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45FD30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B2F31F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C9CD80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819463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CA7573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AC9AB6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5C160C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6AA0A9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464C5A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8FE809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698D9A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0E3CF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E9AC73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2DA8C8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54D422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FEF8D5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40EEF4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BFEE73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6CBA6358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center"/>
                </w:tcPr>
                <w:p w14:paraId="79C2DE4D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F</w:t>
                  </w: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3D7165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D804CC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E0EA4A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2D0124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35B208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9FC1EA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831F42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F70963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D3FCD9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3BE0AD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CB1D74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D9CB97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08357E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9CF2A2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B91FF9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B06949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67EB40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5CC53B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AB48D0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B929DC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2BAE40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6C9F3F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CA169B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761EF5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327D6A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A630D7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508D35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EA1930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791E06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25BF65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D053BC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CD3C7B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3A0AF5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6734E9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09A89E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3A8A88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856EFF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A404F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0354A5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770E73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162B7A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32CE5A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4C73ED6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6681E5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33604B0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02BA64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759613D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1983B4C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409B18F3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tcMar>
                    <w:left w:w="0" w:type="dxa"/>
                    <w:right w:w="0" w:type="dxa"/>
                  </w:tcMar>
                  <w:vAlign w:val="center"/>
                </w:tcPr>
                <w:p w14:paraId="45822440" w14:textId="77777777" w:rsidR="00C82EF5" w:rsidRDefault="00C82EF5" w:rsidP="00C82EF5">
                  <w:pPr>
                    <w:spacing w:before="60" w:after="60"/>
                  </w:pPr>
                  <w:r>
                    <w:rPr>
                      <w:rFonts w:eastAsia="Arial" w:cs="Arial"/>
                      <w:sz w:val="18"/>
                    </w:rPr>
                    <w:t>Sa</w:t>
                  </w: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CB579B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90AA8A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8F6278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6582E3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FF2576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F0F558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A50A00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21784F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B556E9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78190A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096DD5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6B60C7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1087A4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D48FD1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421633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FE93B3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191397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B577D8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676727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912065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389F98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F371D5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06D764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25EB22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5E50C2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F0F544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A2054F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5699F9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01B4AD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2136A7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DE8CFF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7801EE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92EB02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F299EE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AC163E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8233F8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B4831E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BB0007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A0E342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DF4EB4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7F3EF7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436AA2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02A990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D3D428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22D726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48BD3E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034C4A7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20D2588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6E0C50" w14:paraId="13F2C4C5" w14:textId="77777777" w:rsidTr="00B2610E">
              <w:tc>
                <w:tcPr>
                  <w:tcW w:w="3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tcMar>
                    <w:left w:w="0" w:type="dxa"/>
                    <w:right w:w="0" w:type="dxa"/>
                  </w:tcMar>
                  <w:vAlign w:val="center"/>
                </w:tcPr>
                <w:p w14:paraId="1918EDF5" w14:textId="77777777" w:rsidR="00C82EF5" w:rsidRDefault="00C82EF5" w:rsidP="00C82EF5">
                  <w:pPr>
                    <w:spacing w:before="60" w:after="60"/>
                  </w:pPr>
                  <w:proofErr w:type="spellStart"/>
                  <w:r>
                    <w:rPr>
                      <w:rFonts w:eastAsia="Arial" w:cs="Arial"/>
                      <w:sz w:val="18"/>
                    </w:rPr>
                    <w:t>Su</w:t>
                  </w:r>
                  <w:proofErr w:type="spellEnd"/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C6D9503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2FA791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E0461D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92B347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987FF7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16029F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137736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752FB9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58A295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060E0E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F9FA4E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A86F0B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5CE665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A37FB3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60ADDD0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90614A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9538889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4A9D44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24064F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B6EC0D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2E8887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2DC7217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B5B472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7C5256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1393E95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C22A34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7DDFF9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AA3B50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5658218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23CD2E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274797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965440B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CF0241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3A5DC94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D0BD927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4A96A0A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F9D3D3F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E435DED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1976FDE1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4F65DB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A76A33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3460CF2C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00F8A26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5D7C0876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A5D810A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center"/>
                </w:tcPr>
                <w:p w14:paraId="702C50B2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6F20A470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00B050"/>
                  <w:tcMar>
                    <w:left w:w="0" w:type="dxa"/>
                    <w:right w:w="0" w:type="dxa"/>
                  </w:tcMar>
                  <w:vAlign w:val="center"/>
                </w:tcPr>
                <w:p w14:paraId="52514C8E" w14:textId="77777777" w:rsidR="00C82EF5" w:rsidRDefault="00C82EF5" w:rsidP="00C82EF5">
                  <w:pPr>
                    <w:spacing w:before="60" w:after="60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14:paraId="63738398" w14:textId="77777777" w:rsidR="00043899" w:rsidRDefault="00043899" w:rsidP="00043899">
            <w:pPr>
              <w:rPr>
                <w:rFonts w:eastAsia="Arial" w:cs="Arial"/>
                <w:sz w:val="18"/>
              </w:rPr>
            </w:pPr>
          </w:p>
          <w:p w14:paraId="1CB4A5CB" w14:textId="097D7882" w:rsidR="00A02CC7" w:rsidRPr="00571D25" w:rsidRDefault="00A02CC7" w:rsidP="00A02CC7">
            <w:pPr>
              <w:pStyle w:val="NoSpacing"/>
              <w:rPr>
                <w:rFonts w:ascii="Arial" w:hAnsi="Arial" w:cs="Arial"/>
                <w:sz w:val="4"/>
                <w:szCs w:val="4"/>
                <w:lang w:val="en"/>
              </w:rPr>
            </w:pPr>
          </w:p>
          <w:tbl>
            <w:tblPr>
              <w:tblW w:w="3795" w:type="dxa"/>
              <w:tblInd w:w="93" w:type="dxa"/>
              <w:tblLook w:val="04A0" w:firstRow="1" w:lastRow="0" w:firstColumn="1" w:lastColumn="0" w:noHBand="0" w:noVBand="1"/>
            </w:tblPr>
            <w:tblGrid>
              <w:gridCol w:w="340"/>
              <w:gridCol w:w="3455"/>
            </w:tblGrid>
            <w:tr w:rsidR="00A02CC7" w:rsidRPr="00571D25" w14:paraId="1CB4A5CE" w14:textId="77777777" w:rsidTr="00B2610E">
              <w:trPr>
                <w:trHeight w:val="300"/>
              </w:trPr>
              <w:tc>
                <w:tcPr>
                  <w:tcW w:w="3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2D050"/>
                  <w:noWrap/>
                  <w:vAlign w:val="bottom"/>
                  <w:hideMark/>
                </w:tcPr>
                <w:p w14:paraId="1CB4A5CC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 </w:t>
                  </w:r>
                </w:p>
              </w:tc>
              <w:tc>
                <w:tcPr>
                  <w:tcW w:w="3455" w:type="dxa"/>
                  <w:noWrap/>
                  <w:vAlign w:val="bottom"/>
                  <w:hideMark/>
                </w:tcPr>
                <w:p w14:paraId="1CB4A5CD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Application off peak</w:t>
                  </w:r>
                </w:p>
              </w:tc>
            </w:tr>
            <w:tr w:rsidR="00A02CC7" w:rsidRPr="00571D25" w14:paraId="1CB4A5D1" w14:textId="77777777" w:rsidTr="00B2610E">
              <w:trPr>
                <w:trHeight w:val="300"/>
              </w:trPr>
              <w:tc>
                <w:tcPr>
                  <w:tcW w:w="3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000"/>
                  <w:noWrap/>
                  <w:vAlign w:val="bottom"/>
                  <w:hideMark/>
                </w:tcPr>
                <w:p w14:paraId="1CB4A5CF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 </w:t>
                  </w:r>
                </w:p>
              </w:tc>
              <w:tc>
                <w:tcPr>
                  <w:tcW w:w="3455" w:type="dxa"/>
                  <w:noWrap/>
                  <w:vAlign w:val="bottom"/>
                  <w:hideMark/>
                </w:tcPr>
                <w:p w14:paraId="1CB4A5D0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Application peak shoulder period</w:t>
                  </w:r>
                </w:p>
              </w:tc>
            </w:tr>
            <w:tr w:rsidR="00A02CC7" w:rsidRPr="00571D25" w14:paraId="1CB4A5D4" w14:textId="77777777" w:rsidTr="00B2610E">
              <w:trPr>
                <w:trHeight w:val="300"/>
              </w:trPr>
              <w:tc>
                <w:tcPr>
                  <w:tcW w:w="3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noWrap/>
                  <w:vAlign w:val="bottom"/>
                  <w:hideMark/>
                </w:tcPr>
                <w:p w14:paraId="1CB4A5D2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 </w:t>
                  </w:r>
                </w:p>
              </w:tc>
              <w:tc>
                <w:tcPr>
                  <w:tcW w:w="3455" w:type="dxa"/>
                  <w:noWrap/>
                  <w:vAlign w:val="bottom"/>
                  <w:hideMark/>
                </w:tcPr>
                <w:p w14:paraId="1CB4A5D3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Application primary/peak period(s)</w:t>
                  </w:r>
                </w:p>
              </w:tc>
            </w:tr>
          </w:tbl>
          <w:p w14:paraId="5B58449B" w14:textId="2A06D9C8" w:rsidR="00043899" w:rsidRDefault="00043899" w:rsidP="00043899">
            <w:pPr>
              <w:spacing w:before="60" w:after="60"/>
              <w:rPr>
                <w:rFonts w:eastAsia="Arial" w:cs="Arial"/>
                <w:b/>
                <w:sz w:val="18"/>
              </w:rPr>
            </w:pPr>
            <w:r>
              <w:rPr>
                <w:rFonts w:eastAsia="Arial" w:cs="Arial"/>
                <w:b/>
                <w:sz w:val="18"/>
              </w:rPr>
              <w:t>Key periods of service use</w:t>
            </w:r>
            <w:r w:rsidR="005A3AAB">
              <w:rPr>
                <w:rFonts w:eastAsia="Arial" w:cs="Arial"/>
                <w:b/>
                <w:sz w:val="18"/>
              </w:rPr>
              <w:t>:</w:t>
            </w:r>
            <w:r>
              <w:rPr>
                <w:rFonts w:eastAsia="Arial" w:cs="Arial"/>
                <w:b/>
                <w:sz w:val="18"/>
              </w:rPr>
              <w:t xml:space="preserve"> </w:t>
            </w:r>
          </w:p>
          <w:p w14:paraId="644CD6E8" w14:textId="77777777" w:rsidR="00043899" w:rsidRDefault="00043899" w:rsidP="00043899">
            <w:pPr>
              <w:rPr>
                <w:rFonts w:eastAsia="Arial" w:cs="Arial"/>
                <w:sz w:val="18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2"/>
              <w:gridCol w:w="287"/>
              <w:gridCol w:w="287"/>
              <w:gridCol w:w="287"/>
              <w:gridCol w:w="287"/>
              <w:gridCol w:w="287"/>
              <w:gridCol w:w="287"/>
              <w:gridCol w:w="287"/>
              <w:gridCol w:w="287"/>
              <w:gridCol w:w="287"/>
              <w:gridCol w:w="287"/>
              <w:gridCol w:w="288"/>
              <w:gridCol w:w="288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89"/>
              <w:gridCol w:w="267"/>
            </w:tblGrid>
            <w:tr w:rsidR="00043899" w14:paraId="7389B1C4" w14:textId="77777777" w:rsidTr="00B2610E">
              <w:tc>
                <w:tcPr>
                  <w:tcW w:w="282" w:type="dxa"/>
                  <w:tcBorders>
                    <w:top w:val="single" w:sz="8" w:space="0" w:color="00000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2DD71F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46B3D2C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01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11168C71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02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9167B28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03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E7F7888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04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B3FF2CA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05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F52131D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06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AB4104F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07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8E27931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08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3504C7B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09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A92D1F0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10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D8CDA6D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11</w:t>
                  </w:r>
                </w:p>
              </w:tc>
              <w:tc>
                <w:tcPr>
                  <w:tcW w:w="304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FA45334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12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E18AFEE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13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422269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14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D2F1C43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15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35C1307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16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1E52C179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17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67D4EED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18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6EDB6433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19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19FFE4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20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1EAA61D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21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1F3628E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22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118A805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23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19F297C4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24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0AB50CC7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25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EB7E83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26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054491E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27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C85D425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28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45287DE3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29</w:t>
                  </w:r>
                </w:p>
              </w:tc>
              <w:tc>
                <w:tcPr>
                  <w:tcW w:w="305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D723D44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30</w:t>
                  </w:r>
                </w:p>
              </w:tc>
              <w:tc>
                <w:tcPr>
                  <w:tcW w:w="279" w:type="dxa"/>
                  <w:tcBorders>
                    <w:top w:val="single" w:sz="8" w:space="0" w:color="000000"/>
                    <w:left w:val="single" w:sz="6" w:space="0" w:color="C0C0C0"/>
                    <w:bottom w:val="single" w:sz="6" w:space="0" w:color="C0C0C0"/>
                    <w:right w:val="single" w:sz="8" w:space="0" w:color="00000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62A51E5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31</w:t>
                  </w:r>
                </w:p>
              </w:tc>
            </w:tr>
            <w:tr w:rsidR="00043899" w14:paraId="61914155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047594F5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J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DE02C1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C07FA7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9219DF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9B5358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7D2D25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DDAF3D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3CA7D5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A3654F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1660E3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33D7F8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951FC3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94691C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353E63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4B3EBA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564426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2554AD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D2585A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38641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07A453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DBE69B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CEA21F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D25D91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005674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A58ADB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70C4C6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DDBAA8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F294C0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E56FD9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A4A66A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3514A1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09364D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65EC2905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1C844BFF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F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A64419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33604E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A677FE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FA2237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A37A40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39CC74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0950E9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15D61A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6779F8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630CF4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98D6B5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15C463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BFF9DC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853B7C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EBF004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07A5E3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17E17B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D607AE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956FAC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8E08E5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9C1BA2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8106C5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91972E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05A5A0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53C319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146EAB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8A709D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B30EF5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  <w:tcMar>
                    <w:left w:w="0" w:type="dxa"/>
                    <w:right w:w="0" w:type="dxa"/>
                  </w:tcMar>
                  <w:vAlign w:val="bottom"/>
                </w:tcPr>
                <w:p w14:paraId="3F59E67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6" w:space="0" w:color="C0C0C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76EA6C1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4" w:space="0" w:color="00000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1A41B5E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24F18437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2FEE974F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M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F2F7A2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B6E1CD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A5407B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4B9D5F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853668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29179E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1FD53A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E7E056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3A14C6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DFDEAE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129A30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560B1E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99549F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F42D79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2568C9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D5C153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0A66D5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BBE843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6E22BD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DB96BA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D64434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A76EC6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F58799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03E9DC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D38C7E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65970C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048ABA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EED2CD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BDCDB9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2DFFF6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655CEF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70797567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606A0B71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A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F45E99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81FCD4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713F5B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3C53E4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0F3CFE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47B0F0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FFD72F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930304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8B885E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9F6E48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FA9426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B64D73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6A1072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A9B9F5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F3D577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F52A37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056D21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DC6BAE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BFD4E7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FB8128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3ACBDE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4FF467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03F893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07EF29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12D8A4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B1FD16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EB1ABB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11688D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88D754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5D818D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5E3D4B2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4BC86C6C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E99E6E0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M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13B265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539F6E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BC0B62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B19F58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DEC13D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4C18E2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07805E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7863EB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41FB76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FCB157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D02B75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C415BC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26AB7D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31B5EC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C10413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6A4146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FAECF3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051369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6A934F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4620BA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066AFD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E73685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C77EBF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FA52B4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E7AA2A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1BFBD2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3C8A07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2C0D58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ACBEC1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C2CFE9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5305F6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2CEDDE3B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62F4570E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J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2BC9C8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8CE158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51D9DA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C3540C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202952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8205C2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C7CD28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BA4C3D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AFA815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741169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70D525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51D7EA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790570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766C41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C7E64F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7F3A50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90DF26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719277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B0CF11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A8A549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7DC6FD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EBB41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0BB878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54B574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65F333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D3C1C8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61EF0D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C0AF9E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C21951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F61777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0930B71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5875D439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C73393A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J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B673DF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2C0E2A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CC4FEA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C6A5DE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7A05B5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DDC702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CC711F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C09C28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D78373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7EB1D2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1CA821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0EE72A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6B1E5B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1C5431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7AAAA8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95C141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C7ABE0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BD8AAB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21B2E8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7D627C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DBFB7B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EF7751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654DBF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088357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47773F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5A98A6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42E5A1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1422C2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2A5605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D6DA09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1B71A3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293F340B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3B5B6E8A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A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DAC8A3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F3E16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BE0B68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6C84A8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CDF772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3EA0A4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498FEB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C71744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787671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089E0C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47FFCF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D187A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F0F3B4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6613A7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B0C480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135521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59A68A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FADF95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043E95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85C24F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20320E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D12EDF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A406D6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4B2039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C40F61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32DFE0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677A11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66CF3C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CD1317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063C56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E99B19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3B8FC296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8BC4E54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S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B15DF8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412D375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EB1548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404C14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577423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B34233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A37590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85F6B5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FA59D8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6F9840D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EFC764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652A3D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B652AD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329D7D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74958F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3E71F7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4AE543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EE0DEB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3CC5F7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276CA9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24700F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8FCABB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05588B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5C6AB58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04C245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2BDFAAC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EA6C6A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1F20611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3838A5F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C000"/>
                  <w:tcMar>
                    <w:left w:w="0" w:type="dxa"/>
                    <w:right w:w="0" w:type="dxa"/>
                  </w:tcMar>
                  <w:vAlign w:val="bottom"/>
                </w:tcPr>
                <w:p w14:paraId="7042BD1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4B5CA0C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58E21AB1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1528D05B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O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9CE010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F0B79A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64720B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1BFAC0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138742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DCD82C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01F722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16BE65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36F6D3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4BDD53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1AA3B1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AAA729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7FC025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9F1E55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FF84DD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3CF080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8739CA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64CAD2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69B4A6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E82CCE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AFA9DB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B8073D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9E9694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A77D48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220364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8CFEED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C0B1AF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115E2D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FAC815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7EBA12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5924EB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596D7109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6" w:space="0" w:color="C0C0C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7526E731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N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0803C6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29A5A7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68E5F3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EE80A8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6E9323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B3838E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6EBD65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08B0BC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14F4C9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A396C3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7FA028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D40C35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893FFC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0C887A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807FB8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548AA21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FB3903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6B0CB8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77DA8D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AC2A73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8965096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99E4F4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95426E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C64D95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3F2904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B96047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536B2F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E7B42E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9C28E1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7D1804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4" w:space="0" w:color="000000"/>
                    <w:right w:val="single" w:sz="8" w:space="0" w:color="000000"/>
                  </w:tcBorders>
                  <w:shd w:val="clear" w:color="auto" w:fill="808080"/>
                  <w:tcMar>
                    <w:left w:w="0" w:type="dxa"/>
                    <w:right w:w="0" w:type="dxa"/>
                  </w:tcMar>
                  <w:vAlign w:val="bottom"/>
                </w:tcPr>
                <w:p w14:paraId="7B3272D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  <w:tr w:rsidR="00043899" w14:paraId="478E7A49" w14:textId="77777777" w:rsidTr="00B2610E">
              <w:tc>
                <w:tcPr>
                  <w:tcW w:w="282" w:type="dxa"/>
                  <w:tcBorders>
                    <w:top w:val="single" w:sz="6" w:space="0" w:color="C0C0C0"/>
                    <w:left w:val="single" w:sz="8" w:space="0" w:color="000000"/>
                    <w:bottom w:val="single" w:sz="8" w:space="0" w:color="000000"/>
                    <w:right w:val="single" w:sz="6" w:space="0" w:color="C0C0C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 w14:paraId="56963DB6" w14:textId="77777777" w:rsidR="00043899" w:rsidRDefault="00043899" w:rsidP="00043899">
                  <w:pPr>
                    <w:jc w:val="center"/>
                  </w:pPr>
                  <w:r>
                    <w:rPr>
                      <w:rFonts w:eastAsia="Arial" w:cs="Arial"/>
                      <w:color w:val="000000"/>
                      <w:sz w:val="16"/>
                    </w:rPr>
                    <w:t>D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4" w:space="0" w:color="00000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CCA47F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738525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6BC55A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22EFDC0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FC981E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08A060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7A16763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AC2DC7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08FFCF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EE8A417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DEBD2B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4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AFF471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E5809CF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27D481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B430719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574302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567715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C73695A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629D604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4A82B784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3C7203E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92CA37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20880E3C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E96CCE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1A3F3068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530B6A3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8DB4F2D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0794185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56D372C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305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4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08E7A9AB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  <w:tc>
                <w:tcPr>
                  <w:tcW w:w="279" w:type="dxa"/>
                  <w:tcBorders>
                    <w:top w:val="single" w:sz="6" w:space="0" w:color="C0C0C0"/>
                    <w:left w:val="single" w:sz="6" w:space="0" w:color="C0C0C0"/>
                    <w:bottom w:val="single" w:sz="8" w:space="0" w:color="000000"/>
                    <w:right w:val="single" w:sz="8" w:space="0" w:color="000000"/>
                  </w:tcBorders>
                  <w:shd w:val="clear" w:color="auto" w:fill="FF0000"/>
                  <w:tcMar>
                    <w:left w:w="0" w:type="dxa"/>
                    <w:right w:w="0" w:type="dxa"/>
                  </w:tcMar>
                  <w:vAlign w:val="bottom"/>
                </w:tcPr>
                <w:p w14:paraId="3A64C962" w14:textId="77777777" w:rsidR="00043899" w:rsidRDefault="00043899" w:rsidP="00043899">
                  <w:r>
                    <w:rPr>
                      <w:rFonts w:eastAsia="Arial" w:cs="Arial"/>
                      <w:color w:val="000000"/>
                      <w:sz w:val="16"/>
                    </w:rPr>
                    <w:t> </w:t>
                  </w:r>
                </w:p>
              </w:tc>
            </w:tr>
          </w:tbl>
          <w:p w14:paraId="3FF61983" w14:textId="77777777" w:rsidR="00043899" w:rsidRDefault="00043899" w:rsidP="00043899">
            <w:pPr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W w:w="3765" w:type="dxa"/>
              <w:tblInd w:w="93" w:type="dxa"/>
              <w:tblLook w:val="04A0" w:firstRow="1" w:lastRow="0" w:firstColumn="1" w:lastColumn="0" w:noHBand="0" w:noVBand="1"/>
            </w:tblPr>
            <w:tblGrid>
              <w:gridCol w:w="337"/>
              <w:gridCol w:w="3428"/>
            </w:tblGrid>
            <w:tr w:rsidR="00A02CC7" w:rsidRPr="00571D25" w14:paraId="1CB4A788" w14:textId="77777777" w:rsidTr="00B2610E">
              <w:trPr>
                <w:trHeight w:val="268"/>
              </w:trPr>
              <w:tc>
                <w:tcPr>
                  <w:tcW w:w="3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2D050"/>
                  <w:noWrap/>
                  <w:vAlign w:val="bottom"/>
                  <w:hideMark/>
                </w:tcPr>
                <w:p w14:paraId="1CB4A786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 </w:t>
                  </w:r>
                </w:p>
              </w:tc>
              <w:tc>
                <w:tcPr>
                  <w:tcW w:w="3428" w:type="dxa"/>
                  <w:noWrap/>
                  <w:vAlign w:val="bottom"/>
                  <w:hideMark/>
                </w:tcPr>
                <w:p w14:paraId="1CB4A787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Normal use</w:t>
                  </w:r>
                </w:p>
              </w:tc>
            </w:tr>
            <w:tr w:rsidR="00A02CC7" w:rsidRPr="00571D25" w14:paraId="1CB4A78B" w14:textId="77777777" w:rsidTr="00B2610E">
              <w:trPr>
                <w:trHeight w:val="268"/>
              </w:trPr>
              <w:tc>
                <w:tcPr>
                  <w:tcW w:w="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000"/>
                  <w:noWrap/>
                  <w:vAlign w:val="bottom"/>
                  <w:hideMark/>
                </w:tcPr>
                <w:p w14:paraId="1CB4A789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 </w:t>
                  </w:r>
                </w:p>
              </w:tc>
              <w:tc>
                <w:tcPr>
                  <w:tcW w:w="3428" w:type="dxa"/>
                  <w:noWrap/>
                  <w:vAlign w:val="bottom"/>
                  <w:hideMark/>
                </w:tcPr>
                <w:p w14:paraId="1CB4A78A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 xml:space="preserve">Heightened period of use </w:t>
                  </w:r>
                </w:p>
              </w:tc>
            </w:tr>
            <w:tr w:rsidR="00A02CC7" w:rsidRPr="00571D25" w14:paraId="1CB4A78E" w14:textId="77777777" w:rsidTr="00B2610E">
              <w:trPr>
                <w:trHeight w:val="259"/>
              </w:trPr>
              <w:tc>
                <w:tcPr>
                  <w:tcW w:w="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noWrap/>
                  <w:vAlign w:val="bottom"/>
                  <w:hideMark/>
                </w:tcPr>
                <w:p w14:paraId="1CB4A78C" w14:textId="77777777" w:rsidR="00A02CC7" w:rsidRPr="00571D25" w:rsidRDefault="00A02CC7" w:rsidP="00A02CC7">
                  <w:pPr>
                    <w:rPr>
                      <w:rFonts w:cs="Arial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3428" w:type="dxa"/>
                  <w:noWrap/>
                  <w:vAlign w:val="bottom"/>
                  <w:hideMark/>
                </w:tcPr>
                <w:p w14:paraId="1CB4A78D" w14:textId="77777777" w:rsidR="00A02CC7" w:rsidRPr="00571D25" w:rsidRDefault="00A02CC7" w:rsidP="00A02CC7">
                  <w:pPr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</w:pPr>
                  <w:r w:rsidRPr="00571D25">
                    <w:rPr>
                      <w:rFonts w:cs="Arial"/>
                      <w:color w:val="000000"/>
                      <w:sz w:val="18"/>
                      <w:szCs w:val="22"/>
                      <w:lang w:eastAsia="en-GB"/>
                    </w:rPr>
                    <w:t>Peak period of use</w:t>
                  </w:r>
                </w:p>
              </w:tc>
            </w:tr>
          </w:tbl>
          <w:p w14:paraId="1CB4A78F" w14:textId="77777777" w:rsidR="00A02CC7" w:rsidRPr="00571D25" w:rsidRDefault="00A02CC7" w:rsidP="00A02CC7">
            <w:pPr>
              <w:pStyle w:val="NoSpacing"/>
              <w:spacing w:before="60" w:after="60"/>
              <w:rPr>
                <w:rFonts w:ascii="Arial" w:eastAsia="Times New Roman" w:hAnsi="Arial" w:cs="Arial"/>
                <w:b/>
                <w:szCs w:val="18"/>
              </w:rPr>
            </w:pPr>
          </w:p>
        </w:tc>
      </w:tr>
      <w:tr w:rsidR="00A02CC7" w:rsidRPr="00571D25" w14:paraId="1CB4A7B4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91" w14:textId="77777777" w:rsidR="00A02CC7" w:rsidRPr="00571D25" w:rsidRDefault="00A02CC7" w:rsidP="00A02CC7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lastRenderedPageBreak/>
              <w:t>Service Usage of Personal Data</w:t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95" w14:textId="77777777" w:rsidR="00A02CC7" w:rsidRPr="00571D25" w:rsidRDefault="00A02CC7" w:rsidP="00A02CC7">
            <w:pPr>
              <w:pStyle w:val="NoSpacing"/>
              <w:spacing w:before="120" w:after="120"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The service will hold personal data as below: </w:t>
            </w:r>
          </w:p>
          <w:p w14:paraId="1CB4A796" w14:textId="77777777" w:rsidR="00A02CC7" w:rsidRPr="00571D25" w:rsidRDefault="00A02CC7" w:rsidP="00A02CC7">
            <w:pPr>
              <w:pStyle w:val="NoSpacing"/>
              <w:spacing w:before="120" w:after="120"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Candidates </w:t>
            </w:r>
          </w:p>
          <w:p w14:paraId="0771BAEB" w14:textId="646480A7" w:rsidR="0019446D" w:rsidRPr="00571D25" w:rsidRDefault="0019446D" w:rsidP="0019446D">
            <w:pPr>
              <w:pStyle w:val="NoSpacing"/>
              <w:numPr>
                <w:ilvl w:val="0"/>
                <w:numId w:val="7"/>
              </w:numPr>
              <w:spacing w:before="120" w:after="120" w:line="276" w:lineRule="auto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Service will hold personal data about </w:t>
            </w:r>
            <w:proofErr w:type="gramStart"/>
            <w:r w:rsidRPr="00571D25">
              <w:rPr>
                <w:rFonts w:ascii="Arial" w:hAnsi="Arial" w:cs="Arial"/>
                <w:sz w:val="18"/>
                <w:szCs w:val="18"/>
              </w:rPr>
              <w:t>Candidates?</w:t>
            </w:r>
            <w:proofErr w:type="gramEnd"/>
            <w:r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E7DFD" w:rsidRPr="00231DF4">
              <w:rPr>
                <w:rFonts w:ascii="Arial" w:hAnsi="Arial" w:cs="Arial"/>
                <w:sz w:val="18"/>
                <w:szCs w:val="18"/>
                <w:highlight w:val="yellow"/>
              </w:rPr>
              <w:t>Yes</w:t>
            </w:r>
            <w:r w:rsidR="00231DF4">
              <w:rPr>
                <w:rFonts w:ascii="Arial" w:hAnsi="Arial" w:cs="Arial"/>
                <w:sz w:val="18"/>
                <w:szCs w:val="18"/>
              </w:rPr>
              <w:t xml:space="preserve"> (Candidate name only)</w:t>
            </w:r>
          </w:p>
          <w:p w14:paraId="76EAFA4D" w14:textId="77777777" w:rsidR="0019446D" w:rsidRPr="00571D25" w:rsidRDefault="0019446D" w:rsidP="0019446D">
            <w:pPr>
              <w:pStyle w:val="NoSpacing"/>
              <w:spacing w:before="120" w:after="120"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bCs/>
                <w:sz w:val="18"/>
                <w:szCs w:val="18"/>
              </w:rPr>
              <w:t>Assessors (ASP)</w:t>
            </w:r>
          </w:p>
          <w:p w14:paraId="1CB4A7A3" w14:textId="54CF13F7" w:rsidR="00A02CC7" w:rsidRPr="006A7E40" w:rsidRDefault="0019446D" w:rsidP="00A02CC7">
            <w:pPr>
              <w:pStyle w:val="NoSpacing"/>
              <w:numPr>
                <w:ilvl w:val="0"/>
                <w:numId w:val="7"/>
              </w:numPr>
              <w:spacing w:before="120" w:after="120" w:line="276" w:lineRule="auto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Service will hold personal data about </w:t>
            </w:r>
            <w:proofErr w:type="gramStart"/>
            <w:r w:rsidRPr="00571D25">
              <w:rPr>
                <w:rFonts w:ascii="Arial" w:hAnsi="Arial" w:cs="Arial"/>
                <w:sz w:val="18"/>
                <w:szCs w:val="18"/>
              </w:rPr>
              <w:t>Assessors?</w:t>
            </w:r>
            <w:proofErr w:type="gramEnd"/>
            <w:r w:rsidRPr="00571D25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43899">
              <w:rPr>
                <w:rFonts w:ascii="Arial" w:hAnsi="Arial" w:cs="Arial"/>
                <w:sz w:val="18"/>
                <w:szCs w:val="18"/>
                <w:highlight w:val="yellow"/>
              </w:rPr>
              <w:t>No</w:t>
            </w:r>
          </w:p>
          <w:p w14:paraId="6609E967" w14:textId="77777777" w:rsidR="0019446D" w:rsidRPr="00571D25" w:rsidRDefault="0019446D" w:rsidP="0019446D">
            <w:pPr>
              <w:pStyle w:val="NoSpacing"/>
              <w:spacing w:before="120" w:after="120"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bCs/>
                <w:sz w:val="18"/>
                <w:szCs w:val="18"/>
              </w:rPr>
              <w:t>Person-at-Centre</w:t>
            </w:r>
          </w:p>
          <w:p w14:paraId="1FD7629E" w14:textId="710482EB" w:rsidR="0019446D" w:rsidRPr="006A7E40" w:rsidRDefault="0019446D" w:rsidP="0019446D">
            <w:pPr>
              <w:pStyle w:val="NoSpacing"/>
              <w:numPr>
                <w:ilvl w:val="0"/>
                <w:numId w:val="7"/>
              </w:numPr>
              <w:spacing w:before="120" w:after="120" w:line="276" w:lineRule="auto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Service will hold personal data about people at centres (e.g. exams officers or teachers)? </w:t>
            </w:r>
            <w:r w:rsidRPr="00043899">
              <w:rPr>
                <w:rFonts w:ascii="Arial" w:hAnsi="Arial" w:cs="Arial"/>
                <w:sz w:val="18"/>
                <w:szCs w:val="18"/>
                <w:highlight w:val="yellow"/>
              </w:rPr>
              <w:t>No</w:t>
            </w:r>
          </w:p>
          <w:p w14:paraId="24EF078A" w14:textId="77777777" w:rsidR="0019446D" w:rsidRPr="00571D25" w:rsidRDefault="0019446D" w:rsidP="0019446D">
            <w:pPr>
              <w:pStyle w:val="NoSpacing"/>
              <w:spacing w:before="120" w:after="120"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Employees </w:t>
            </w:r>
          </w:p>
          <w:p w14:paraId="1CB4A7B3" w14:textId="7303A795" w:rsidR="00A02CC7" w:rsidRPr="006A7E40" w:rsidRDefault="0019446D" w:rsidP="00DB2FE4">
            <w:pPr>
              <w:pStyle w:val="NoSpacing"/>
              <w:numPr>
                <w:ilvl w:val="0"/>
                <w:numId w:val="7"/>
              </w:numPr>
              <w:spacing w:before="120" w:after="120" w:line="276" w:lineRule="auto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Service will hold personal data about </w:t>
            </w:r>
            <w:r w:rsidR="00226CA3" w:rsidRPr="00571D25">
              <w:rPr>
                <w:rFonts w:ascii="Arial" w:hAnsi="Arial" w:cs="Arial"/>
                <w:sz w:val="18"/>
                <w:szCs w:val="18"/>
              </w:rPr>
              <w:t>Employees.</w:t>
            </w:r>
            <w:r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43899" w:rsidRPr="00043899">
              <w:rPr>
                <w:rFonts w:ascii="Arial" w:hAnsi="Arial" w:cs="Arial"/>
                <w:sz w:val="18"/>
                <w:szCs w:val="18"/>
                <w:highlight w:val="yellow"/>
              </w:rPr>
              <w:t>No</w:t>
            </w:r>
          </w:p>
        </w:tc>
      </w:tr>
      <w:tr w:rsidR="00A02CC7" w:rsidRPr="00571D25" w14:paraId="1CB4A7C1" w14:textId="77777777" w:rsidTr="00B84CFA">
        <w:tc>
          <w:tcPr>
            <w:tcW w:w="81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7B5" w14:textId="77777777" w:rsidR="00A02CC7" w:rsidRPr="00571D25" w:rsidRDefault="00A02CC7" w:rsidP="00A02CC7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 xml:space="preserve">Service </w:t>
            </w:r>
            <w:commentRangeStart w:id="14"/>
            <w:r w:rsidRPr="00571D25">
              <w:rPr>
                <w:rFonts w:cs="Arial"/>
              </w:rPr>
              <w:t>Roadmap</w:t>
            </w:r>
            <w:commentRangeEnd w:id="14"/>
            <w:r w:rsidR="00DC5F08">
              <w:rPr>
                <w:rStyle w:val="CommentReference"/>
                <w:b w:val="0"/>
                <w:color w:val="auto"/>
              </w:rPr>
              <w:commentReference w:id="14"/>
            </w:r>
          </w:p>
        </w:tc>
        <w:tc>
          <w:tcPr>
            <w:tcW w:w="418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C0" w14:textId="081C5E72" w:rsidR="00A02CC7" w:rsidRPr="00571D25" w:rsidRDefault="00A02CC7" w:rsidP="00A02CC7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CB4A7C4" w14:textId="77777777" w:rsidR="00D60D46" w:rsidRPr="00571D25" w:rsidRDefault="00406349" w:rsidP="0025340B">
      <w:pPr>
        <w:pStyle w:val="Heading1"/>
        <w:pageBreakBefore/>
        <w:numPr>
          <w:ilvl w:val="0"/>
          <w:numId w:val="2"/>
        </w:numPr>
        <w:shd w:val="clear" w:color="auto" w:fill="auto"/>
        <w:tabs>
          <w:tab w:val="clear" w:pos="0"/>
        </w:tabs>
        <w:spacing w:after="120"/>
      </w:pPr>
      <w:bookmarkStart w:id="15" w:name="_Toc82779591"/>
      <w:r w:rsidRPr="00571D25">
        <w:lastRenderedPageBreak/>
        <w:t xml:space="preserve">Service </w:t>
      </w:r>
      <w:r w:rsidR="00D60D46" w:rsidRPr="00571D25">
        <w:t>S</w:t>
      </w:r>
      <w:r w:rsidRPr="00571D25">
        <w:t xml:space="preserve">upport </w:t>
      </w:r>
      <w:r w:rsidR="00D60D46" w:rsidRPr="00571D25">
        <w:t>Model</w:t>
      </w:r>
      <w:bookmarkEnd w:id="15"/>
    </w:p>
    <w:p w14:paraId="1CB4A7C5" w14:textId="77777777" w:rsidR="00C10CE3" w:rsidRPr="00571D25" w:rsidRDefault="00C10CE3" w:rsidP="00C10CE3">
      <w:pPr>
        <w:pStyle w:val="NormalPara"/>
        <w:rPr>
          <w:rFonts w:cs="Arial"/>
        </w:rPr>
      </w:pPr>
      <w:r w:rsidRPr="00571D25">
        <w:rPr>
          <w:rFonts w:cs="Arial"/>
        </w:rPr>
        <w:t>The following table describes how Business Technology Services supports this service.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83"/>
        <w:gridCol w:w="7534"/>
      </w:tblGrid>
      <w:tr w:rsidR="00AD5C28" w:rsidRPr="00571D25" w14:paraId="1CB4A7CC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C6" w14:textId="77777777" w:rsidR="00AD5C28" w:rsidRPr="00571D25" w:rsidRDefault="00AD5C28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Classification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C7" w14:textId="77777777" w:rsidR="004C7B9A" w:rsidRPr="00571D25" w:rsidRDefault="004C7B9A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Select</w:t>
            </w:r>
            <w:r w:rsidR="00AD5C28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th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e agreed service classification</w:t>
            </w:r>
          </w:p>
          <w:p w14:paraId="1CB4A7C8" w14:textId="38830E29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89029499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944ED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☒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Core – critical for core business activity</w:t>
            </w:r>
          </w:p>
          <w:p w14:paraId="1CB4A7C9" w14:textId="77777777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1564562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C7B9A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☐</w:t>
                </w:r>
              </w:sdtContent>
            </w:sdt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 Context – essential for ongoing business activity </w:t>
            </w:r>
          </w:p>
          <w:p w14:paraId="1CB4A7CA" w14:textId="77777777" w:rsidR="004C7B9A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1206833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C7B9A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☐</w:t>
                </w:r>
              </w:sdtContent>
            </w:sdt>
            <w:r w:rsidR="00436EC0" w:rsidRPr="00571D25">
              <w:rPr>
                <w:rFonts w:ascii="Arial" w:hAnsi="Arial" w:cs="Arial"/>
                <w:sz w:val="18"/>
                <w:szCs w:val="18"/>
              </w:rPr>
              <w:t xml:space="preserve">  Comple</w:t>
            </w:r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ment – useful non-essential service </w:t>
            </w:r>
          </w:p>
          <w:p w14:paraId="1CB4A7CB" w14:textId="77777777" w:rsidR="004C7B9A" w:rsidRPr="00571D25" w:rsidRDefault="004C7B9A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</w:tc>
      </w:tr>
      <w:tr w:rsidR="00AD5C28" w:rsidRPr="00571D25" w14:paraId="1CB4A7D8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CD" w14:textId="77777777" w:rsidR="00AD5C28" w:rsidRPr="00571D25" w:rsidRDefault="00AD5C28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 xml:space="preserve">Service Level </w:t>
            </w:r>
            <w:r w:rsidR="008A5A6E" w:rsidRPr="00571D25">
              <w:rPr>
                <w:rFonts w:cs="Arial"/>
              </w:rPr>
              <w:t>Information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CE" w14:textId="77777777" w:rsidR="00AD5C28" w:rsidRPr="00571D25" w:rsidRDefault="008A5A6E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Select</w:t>
            </w:r>
            <w:r w:rsidR="00AD5C28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the </w:t>
            </w:r>
            <w:r w:rsidR="00A02CC7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service </w:t>
            </w:r>
            <w:r w:rsidR="00AD5C28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level agreed by the Management Area (</w:t>
            </w:r>
            <w:proofErr w:type="spellStart"/>
            <w:r w:rsidR="00AD5C28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CoE</w:t>
            </w:r>
            <w:proofErr w:type="spellEnd"/>
            <w:r w:rsidR="00AD5C28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)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and confirm service level agreement</w:t>
            </w:r>
          </w:p>
          <w:p w14:paraId="1CB4A7CF" w14:textId="54FC6219" w:rsidR="008A5A6E" w:rsidRPr="00571D25" w:rsidRDefault="006E0C50" w:rsidP="008A5A6E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61373894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944ED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☒</w:t>
                </w:r>
              </w:sdtContent>
            </w:sdt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 Managed </w:t>
            </w:r>
          </w:p>
          <w:p w14:paraId="1CB4A7D0" w14:textId="77777777" w:rsidR="008A5A6E" w:rsidRPr="00571D25" w:rsidRDefault="006E0C50" w:rsidP="008A5A6E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-11367966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A5A6E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☐</w:t>
                </w:r>
              </w:sdtContent>
            </w:sdt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 Supported</w:t>
            </w:r>
          </w:p>
          <w:p w14:paraId="1CB4A7D1" w14:textId="77777777" w:rsidR="008A5A6E" w:rsidRPr="00571D25" w:rsidRDefault="006E0C50" w:rsidP="004C7B9A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7706588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A5A6E" w:rsidRPr="00571D25">
                  <w:rPr>
                    <w:rFonts w:ascii="Segoe UI Symbol" w:eastAsia="MS Gothic" w:hAnsi="Segoe UI Symbol" w:cs="Segoe UI Symbol"/>
                    <w:sz w:val="18"/>
                    <w:szCs w:val="18"/>
                  </w:rPr>
                  <w:t>☐</w:t>
                </w:r>
              </w:sdtContent>
            </w:sdt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B37898" w:rsidRPr="00571D25">
              <w:rPr>
                <w:rFonts w:ascii="Arial" w:hAnsi="Arial" w:cs="Arial"/>
                <w:sz w:val="18"/>
                <w:szCs w:val="18"/>
              </w:rPr>
              <w:t>Sustained</w:t>
            </w:r>
          </w:p>
          <w:p w14:paraId="1CB4A7D2" w14:textId="77777777" w:rsidR="008A5A6E" w:rsidRPr="00571D25" w:rsidRDefault="008A5A6E">
            <w:pPr>
              <w:pStyle w:val="NoSpacing"/>
              <w:spacing w:before="60" w:after="60"/>
              <w:rPr>
                <w:rFonts w:ascii="Arial" w:eastAsia="Times New Roman" w:hAnsi="Arial" w:cs="Arial"/>
                <w:color w:val="808080" w:themeColor="background1" w:themeShade="80"/>
                <w:sz w:val="14"/>
                <w:szCs w:val="18"/>
              </w:rPr>
            </w:pPr>
            <w:r w:rsidRPr="00571D25">
              <w:rPr>
                <w:rFonts w:ascii="Arial" w:hAnsi="Arial" w:cs="Arial"/>
                <w:noProof/>
                <w:sz w:val="18"/>
                <w:lang w:eastAsia="en-GB"/>
              </w:rPr>
              <w:t xml:space="preserve">Our corporate service level agreement is for 98.5% availability with the below restoration targets in accordance with incident priority: </w:t>
            </w:r>
          </w:p>
          <w:p w14:paraId="1CB4A7D3" w14:textId="77777777" w:rsidR="008A5A6E" w:rsidRPr="00571D25" w:rsidRDefault="008A5A6E">
            <w:pPr>
              <w:pStyle w:val="NoSpacing"/>
              <w:spacing w:before="60" w:after="60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CB4AEA1" wp14:editId="4B13A753">
                  <wp:extent cx="2963100" cy="2306605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100" cy="23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4A7D4" w14:textId="423D6E11" w:rsidR="008A5A6E" w:rsidRPr="00571D25" w:rsidRDefault="006E0C50" w:rsidP="008A5A6E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03416112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A7E40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☒</w:t>
                </w:r>
              </w:sdtContent>
            </w:sdt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 Service is </w:t>
            </w:r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confirmed to be </w:t>
            </w:r>
            <w:r w:rsidR="008A5A6E" w:rsidRPr="00571D25">
              <w:rPr>
                <w:rFonts w:ascii="Arial" w:hAnsi="Arial" w:cs="Arial"/>
                <w:sz w:val="18"/>
                <w:szCs w:val="18"/>
              </w:rPr>
              <w:t>aligned to the</w:t>
            </w:r>
            <w:r w:rsidR="004C7B9A" w:rsidRPr="00571D25">
              <w:rPr>
                <w:rFonts w:ascii="Arial" w:hAnsi="Arial" w:cs="Arial"/>
                <w:sz w:val="18"/>
                <w:szCs w:val="18"/>
              </w:rPr>
              <w:t xml:space="preserve"> above</w:t>
            </w:r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corporate SLA </w:t>
            </w:r>
          </w:p>
          <w:p w14:paraId="1CB4A7D7" w14:textId="0B1E3118" w:rsidR="004C7B9A" w:rsidRPr="00571D25" w:rsidRDefault="006E0C50" w:rsidP="006A7E40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sdt>
              <w:sdtPr>
                <w:rPr>
                  <w:rFonts w:ascii="Arial" w:hAnsi="Arial" w:cs="Arial"/>
                  <w:color w:val="2B579A"/>
                  <w:sz w:val="18"/>
                  <w:szCs w:val="18"/>
                  <w:shd w:val="clear" w:color="auto" w:fill="E6E6E6"/>
                </w:rPr>
                <w:id w:val="16917968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E40">
                  <w:rPr>
                    <w:rFonts w:ascii="MS Gothic" w:eastAsia="MS Gothic" w:hAnsi="MS Gothic" w:cs="Arial" w:hint="eastAsia"/>
                    <w:color w:val="2B579A"/>
                    <w:sz w:val="18"/>
                    <w:szCs w:val="18"/>
                    <w:shd w:val="clear" w:color="auto" w:fill="E6E6E6"/>
                  </w:rPr>
                  <w:t>☐</w:t>
                </w:r>
              </w:sdtContent>
            </w:sdt>
            <w:r w:rsidR="008A5A6E" w:rsidRPr="00571D25">
              <w:rPr>
                <w:rFonts w:ascii="Arial" w:hAnsi="Arial" w:cs="Arial"/>
                <w:sz w:val="18"/>
                <w:szCs w:val="18"/>
              </w:rPr>
              <w:t xml:space="preserve">  Bespoke SLA has been agreed, documented and approved by service and business owners</w:t>
            </w:r>
          </w:p>
        </w:tc>
      </w:tr>
      <w:tr w:rsidR="00C30401" w:rsidRPr="00571D25" w14:paraId="1CB4A7DD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D9" w14:textId="77777777" w:rsidR="00C30401" w:rsidRPr="00571D25" w:rsidRDefault="00C30401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Hours of Support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DC" w14:textId="70A292ED" w:rsidR="00C30401" w:rsidRPr="00571D25" w:rsidRDefault="00B81CC6" w:rsidP="00C30401">
            <w:pPr>
              <w:pStyle w:val="NoSpacing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M-F 07:30 – 17:30 (</w:t>
            </w:r>
            <w:r w:rsidR="006A7E40" w:rsidRPr="006A7E40">
              <w:rPr>
                <w:rFonts w:ascii="Arial" w:eastAsia="Arial" w:hAnsi="Arial" w:cs="Arial"/>
                <w:b/>
                <w:sz w:val="18"/>
              </w:rPr>
              <w:t xml:space="preserve">Note – there is </w:t>
            </w:r>
            <w:r w:rsidRPr="006A7E40">
              <w:rPr>
                <w:rFonts w:ascii="Arial" w:eastAsia="Arial" w:hAnsi="Arial" w:cs="Arial"/>
                <w:b/>
                <w:sz w:val="18"/>
              </w:rPr>
              <w:t>no on call/out of hours support</w:t>
            </w:r>
            <w:r w:rsidR="006A7E40" w:rsidRPr="006A7E40">
              <w:rPr>
                <w:rFonts w:ascii="Arial" w:eastAsia="Arial" w:hAnsi="Arial" w:cs="Arial"/>
                <w:b/>
                <w:sz w:val="18"/>
              </w:rPr>
              <w:t xml:space="preserve"> in place for this service</w:t>
            </w:r>
            <w:r>
              <w:rPr>
                <w:rFonts w:ascii="Arial" w:eastAsia="Arial" w:hAnsi="Arial" w:cs="Arial"/>
                <w:sz w:val="18"/>
              </w:rPr>
              <w:t>)</w:t>
            </w:r>
          </w:p>
        </w:tc>
      </w:tr>
      <w:tr w:rsidR="00C10CE3" w:rsidRPr="00571D25" w14:paraId="1CB4A7E7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7DE" w14:textId="77777777" w:rsidR="00C10CE3" w:rsidRPr="00571D25" w:rsidRDefault="00C10CE3" w:rsidP="003D7F3A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Impact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B861F80" w14:textId="77777777" w:rsidR="004A6B5E" w:rsidRDefault="00C30401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>Provide key information that may assist d</w:t>
            </w:r>
            <w:r w:rsidR="007030BA" w:rsidRPr="00571D25">
              <w:rPr>
                <w:rFonts w:ascii="Arial" w:hAnsi="Arial" w:cs="Arial"/>
                <w:sz w:val="18"/>
                <w:szCs w:val="18"/>
              </w:rPr>
              <w:t xml:space="preserve">uring incident management </w:t>
            </w:r>
            <w:r w:rsidRPr="00571D25">
              <w:rPr>
                <w:rFonts w:ascii="Arial" w:hAnsi="Arial" w:cs="Arial"/>
                <w:sz w:val="18"/>
                <w:szCs w:val="18"/>
              </w:rPr>
              <w:t>to understand the</w:t>
            </w:r>
            <w:r w:rsidR="007030BA" w:rsidRPr="00571D25">
              <w:rPr>
                <w:rFonts w:ascii="Arial" w:hAnsi="Arial" w:cs="Arial"/>
                <w:sz w:val="18"/>
                <w:szCs w:val="18"/>
              </w:rPr>
              <w:t xml:space="preserve"> impact and pr</w:t>
            </w:r>
            <w:r w:rsidRPr="00571D25">
              <w:rPr>
                <w:rFonts w:ascii="Arial" w:hAnsi="Arial" w:cs="Arial"/>
                <w:sz w:val="18"/>
                <w:szCs w:val="18"/>
              </w:rPr>
              <w:t>iority of</w:t>
            </w:r>
          </w:p>
          <w:p w14:paraId="1CB4A7DF" w14:textId="537332D6" w:rsidR="00C10CE3" w:rsidRPr="00571D25" w:rsidRDefault="00C30401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>this service being unavailable</w:t>
            </w:r>
            <w:r w:rsidR="007030BA" w:rsidRPr="00571D25">
              <w:rPr>
                <w:rFonts w:ascii="Arial" w:hAnsi="Arial" w:cs="Arial"/>
                <w:sz w:val="18"/>
                <w:szCs w:val="18"/>
              </w:rPr>
              <w:t xml:space="preserve">: </w:t>
            </w:r>
          </w:p>
          <w:p w14:paraId="1CB4A7E0" w14:textId="77777777" w:rsidR="007030BA" w:rsidRPr="00571D25" w:rsidRDefault="007030BA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</w:p>
          <w:p w14:paraId="1CB4A7E1" w14:textId="77777777" w:rsidR="00C10CE3" w:rsidRPr="00571D25" w:rsidRDefault="00C10CE3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sz w:val="18"/>
                <w:szCs w:val="18"/>
              </w:rPr>
              <w:t>Impact</w:t>
            </w:r>
            <w:r w:rsidR="00406349" w:rsidRPr="00571D25">
              <w:rPr>
                <w:rFonts w:ascii="Arial" w:hAnsi="Arial" w:cs="Arial"/>
                <w:b/>
                <w:sz w:val="18"/>
                <w:szCs w:val="18"/>
              </w:rPr>
              <w:t xml:space="preserve"> if Unavailable</w:t>
            </w:r>
            <w:r w:rsidRPr="00571D25">
              <w:rPr>
                <w:rFonts w:ascii="Arial" w:hAnsi="Arial" w:cs="Arial"/>
                <w:b/>
                <w:sz w:val="18"/>
                <w:szCs w:val="18"/>
              </w:rPr>
              <w:t>:</w:t>
            </w:r>
            <w:r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B81CC6">
              <w:rPr>
                <w:rFonts w:ascii="Arial" w:hAnsi="Arial" w:cs="Arial"/>
                <w:sz w:val="18"/>
                <w:szCs w:val="18"/>
                <w:highlight w:val="yellow"/>
              </w:rPr>
              <w:t>High</w:t>
            </w:r>
            <w:r w:rsidRPr="00571D25">
              <w:rPr>
                <w:rFonts w:ascii="Arial" w:hAnsi="Arial" w:cs="Arial"/>
                <w:sz w:val="18"/>
                <w:szCs w:val="18"/>
              </w:rPr>
              <w:t xml:space="preserve">/Medium/Low/Negligible 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(highlight as appropriate)</w:t>
            </w:r>
          </w:p>
          <w:p w14:paraId="1CB4A7E2" w14:textId="77777777" w:rsidR="00BF1145" w:rsidRPr="00571D25" w:rsidRDefault="00BF1145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  <w:p w14:paraId="7C0C751C" w14:textId="25A02633" w:rsidR="00B81CC6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b/>
                <w:sz w:val="18"/>
              </w:rPr>
              <w:t>Implications of the solution being unavailable:</w:t>
            </w:r>
            <w:r>
              <w:rPr>
                <w:rFonts w:eastAsia="Arial" w:cs="Arial"/>
                <w:sz w:val="18"/>
              </w:rPr>
              <w:t xml:space="preserve"> Regulatory, Reputational and Financial.</w:t>
            </w:r>
          </w:p>
          <w:p w14:paraId="06F1ACF0" w14:textId="77777777" w:rsidR="004A6B5E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 xml:space="preserve">Regulatory: The Scanning solution underpins the </w:t>
            </w:r>
            <w:proofErr w:type="gramStart"/>
            <w:r>
              <w:rPr>
                <w:rFonts w:eastAsia="Arial" w:cs="Arial"/>
                <w:sz w:val="18"/>
              </w:rPr>
              <w:t>business critical</w:t>
            </w:r>
            <w:proofErr w:type="gramEnd"/>
            <w:r>
              <w:rPr>
                <w:rFonts w:eastAsia="Arial" w:cs="Arial"/>
                <w:sz w:val="18"/>
              </w:rPr>
              <w:t xml:space="preserve"> post-exam processes (marking, scaling, </w:t>
            </w:r>
          </w:p>
          <w:p w14:paraId="6BB1B810" w14:textId="77777777" w:rsidR="004A6B5E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 xml:space="preserve">grading and results issue), therefore, in the event of failure during a key period, candidates may not be able </w:t>
            </w:r>
          </w:p>
          <w:p w14:paraId="04F5A9F0" w14:textId="1BEF2225" w:rsidR="00B81CC6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>to get their results within defined dates</w:t>
            </w:r>
            <w:r w:rsidR="004A6B5E">
              <w:rPr>
                <w:rFonts w:eastAsia="Arial" w:cs="Arial"/>
                <w:sz w:val="18"/>
              </w:rPr>
              <w:t>.</w:t>
            </w:r>
          </w:p>
          <w:p w14:paraId="01DCDEA5" w14:textId="77777777" w:rsidR="004A6B5E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b/>
                <w:sz w:val="18"/>
              </w:rPr>
              <w:lastRenderedPageBreak/>
              <w:t>Workaround in the event of failure:</w:t>
            </w:r>
            <w:r>
              <w:rPr>
                <w:rFonts w:eastAsia="Arial" w:cs="Arial"/>
                <w:sz w:val="18"/>
              </w:rPr>
              <w:t xml:space="preserve"> In the event of failure the system can recover the service using the additional scanner available in DC20, however, at the time of writing it is understood that operations in DC20 </w:t>
            </w:r>
          </w:p>
          <w:p w14:paraId="09F3ACD2" w14:textId="3FFDACD9" w:rsidR="00B81CC6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  <w:r w:rsidRPr="000847ED">
              <w:rPr>
                <w:rFonts w:eastAsia="Arial" w:cs="Arial"/>
                <w:sz w:val="18"/>
                <w:highlight w:val="yellow"/>
              </w:rPr>
              <w:t xml:space="preserve">can only continue for a maximum of 24hrs. Please consult with the Content </w:t>
            </w:r>
            <w:proofErr w:type="spellStart"/>
            <w:r w:rsidRPr="000847ED">
              <w:rPr>
                <w:rFonts w:eastAsia="Arial" w:cs="Arial"/>
                <w:sz w:val="18"/>
                <w:highlight w:val="yellow"/>
              </w:rPr>
              <w:t>CoE</w:t>
            </w:r>
            <w:proofErr w:type="spellEnd"/>
            <w:r w:rsidRPr="000847ED">
              <w:rPr>
                <w:rFonts w:eastAsia="Arial" w:cs="Arial"/>
                <w:sz w:val="18"/>
                <w:highlight w:val="yellow"/>
              </w:rPr>
              <w:t xml:space="preserve"> for further information in the event of failure,</w:t>
            </w:r>
          </w:p>
          <w:p w14:paraId="1CB4A7E5" w14:textId="5268081F" w:rsidR="004C7B9A" w:rsidRPr="00571D25" w:rsidRDefault="004C7B9A">
            <w:pPr>
              <w:pStyle w:val="NoSpacing"/>
              <w:spacing w:before="60" w:after="60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  <w:p w14:paraId="1CB4A7E6" w14:textId="09926945" w:rsidR="00C10CE3" w:rsidRPr="00571D25" w:rsidRDefault="00C10CE3" w:rsidP="00294443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b/>
                <w:sz w:val="18"/>
                <w:szCs w:val="18"/>
              </w:rPr>
              <w:t xml:space="preserve">Regulatory </w:t>
            </w:r>
            <w:proofErr w:type="gramStart"/>
            <w:r w:rsidRPr="00571D25">
              <w:rPr>
                <w:rFonts w:ascii="Arial" w:hAnsi="Arial" w:cs="Arial"/>
                <w:b/>
                <w:sz w:val="18"/>
                <w:szCs w:val="18"/>
              </w:rPr>
              <w:t>compliance</w:t>
            </w:r>
            <w:r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D74AC" w:rsidRPr="00571D25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="00DD74AC" w:rsidRPr="00571D2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81CC6">
              <w:rPr>
                <w:rFonts w:ascii="Arial" w:hAnsi="Arial" w:cs="Arial"/>
                <w:sz w:val="18"/>
                <w:szCs w:val="18"/>
              </w:rPr>
              <w:t>Yes</w:t>
            </w:r>
            <w:r w:rsidR="00DD74AC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:</w:t>
            </w:r>
          </w:p>
        </w:tc>
      </w:tr>
      <w:tr w:rsidR="00C10CE3" w:rsidRPr="00571D25" w14:paraId="1CB4A7EB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7E8" w14:textId="77777777" w:rsidR="00C10CE3" w:rsidRPr="00571D25" w:rsidRDefault="00C10CE3" w:rsidP="00442F25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lastRenderedPageBreak/>
              <w:t>Major Incident Communication Group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0952621" w14:textId="77777777" w:rsidR="004A6B5E" w:rsidRDefault="00C5688C" w:rsidP="007C4940">
            <w:pPr>
              <w:autoSpaceDE w:val="0"/>
              <w:autoSpaceDN w:val="0"/>
              <w:spacing w:before="40" w:after="40"/>
              <w:rPr>
                <w:rStyle w:val="normaltextrun1"/>
                <w:rFonts w:cs="Arial"/>
                <w:sz w:val="18"/>
                <w:szCs w:val="18"/>
                <w:lang w:val="en"/>
              </w:rPr>
            </w:pPr>
            <w:r>
              <w:rPr>
                <w:rStyle w:val="normaltextrun1"/>
                <w:rFonts w:cs="Arial"/>
                <w:sz w:val="18"/>
                <w:szCs w:val="18"/>
                <w:lang w:val="en"/>
              </w:rPr>
              <w:t xml:space="preserve">Default major incident management processes apply with contact to GPAO IM Escalation Group for any P1 or </w:t>
            </w:r>
          </w:p>
          <w:p w14:paraId="1CB4A7EA" w14:textId="1156234E" w:rsidR="008808CC" w:rsidRPr="00571D25" w:rsidRDefault="00C5688C" w:rsidP="007C4940">
            <w:pPr>
              <w:autoSpaceDE w:val="0"/>
              <w:autoSpaceDN w:val="0"/>
              <w:spacing w:before="40" w:after="40"/>
              <w:rPr>
                <w:rFonts w:cs="Arial"/>
                <w:sz w:val="18"/>
                <w:szCs w:val="18"/>
              </w:rPr>
            </w:pPr>
            <w:r>
              <w:rPr>
                <w:rStyle w:val="normaltextrun1"/>
                <w:rFonts w:cs="Arial"/>
                <w:sz w:val="18"/>
                <w:szCs w:val="18"/>
                <w:lang w:val="en"/>
              </w:rPr>
              <w:t>P2 incidents.</w:t>
            </w:r>
            <w:r>
              <w:rPr>
                <w:rStyle w:val="eop"/>
                <w:rFonts w:cs="Arial"/>
                <w:sz w:val="18"/>
                <w:szCs w:val="18"/>
              </w:rPr>
              <w:t> </w:t>
            </w:r>
          </w:p>
        </w:tc>
      </w:tr>
      <w:tr w:rsidR="00C10CE3" w:rsidRPr="00571D25" w14:paraId="1CB4A81F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7EC" w14:textId="77777777" w:rsidR="00C10CE3" w:rsidRPr="00571D25" w:rsidRDefault="00B80EE5" w:rsidP="00B80EE5">
            <w:pPr>
              <w:pStyle w:val="Title"/>
              <w:rPr>
                <w:rFonts w:cs="Arial"/>
              </w:rPr>
            </w:pPr>
            <w:commentRangeStart w:id="16"/>
            <w:r w:rsidRPr="00571D25">
              <w:rPr>
                <w:rFonts w:cs="Arial"/>
              </w:rPr>
              <w:t>Su</w:t>
            </w:r>
            <w:r w:rsidR="00C10CE3" w:rsidRPr="00571D25">
              <w:rPr>
                <w:rFonts w:cs="Arial"/>
              </w:rPr>
              <w:t>pport structure</w:t>
            </w:r>
            <w:commentRangeEnd w:id="16"/>
            <w:r w:rsidR="00B16450">
              <w:rPr>
                <w:rStyle w:val="CommentReference"/>
                <w:b w:val="0"/>
                <w:color w:val="auto"/>
              </w:rPr>
              <w:commentReference w:id="16"/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7ED" w14:textId="77777777" w:rsidR="00C10CE3" w:rsidRPr="00571D25" w:rsidRDefault="00C10CE3">
            <w:pPr>
              <w:pStyle w:val="NoSpacing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Describe which team will handle which support level and provide a diagram of the support flow</w:t>
            </w:r>
            <w:r w:rsidR="00116853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(include contact details for 3</w:t>
            </w:r>
            <w:r w:rsidR="00116853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perscript"/>
              </w:rPr>
              <w:t>rd</w:t>
            </w:r>
            <w:r w:rsidR="00116853"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parties that are part of the support arrangements).</w:t>
            </w:r>
            <w:r w:rsidRPr="00571D2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6CF0728A" w14:textId="77777777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5F671496" w14:textId="77777777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  <w:r w:rsidRPr="00010078">
              <w:rPr>
                <w:rFonts w:ascii="Arial" w:hAnsi="Arial" w:cs="Arial"/>
                <w:sz w:val="18"/>
                <w:szCs w:val="18"/>
                <w:vertAlign w:val="superscript"/>
              </w:rPr>
              <w:t>st</w:t>
            </w:r>
            <w:r>
              <w:rPr>
                <w:rFonts w:ascii="Arial" w:hAnsi="Arial" w:cs="Arial"/>
                <w:sz w:val="18"/>
                <w:szCs w:val="18"/>
              </w:rPr>
              <w:t xml:space="preserve"> line – BTS Service Desk</w:t>
            </w:r>
          </w:p>
          <w:p w14:paraId="108DB375" w14:textId="509E86D1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  <w:r w:rsidRPr="00010078">
              <w:rPr>
                <w:rFonts w:ascii="Arial" w:hAnsi="Arial" w:cs="Arial"/>
                <w:sz w:val="18"/>
                <w:szCs w:val="18"/>
                <w:vertAlign w:val="superscript"/>
              </w:rPr>
              <w:t>nd</w:t>
            </w:r>
            <w:r>
              <w:rPr>
                <w:rFonts w:ascii="Arial" w:hAnsi="Arial" w:cs="Arial"/>
                <w:sz w:val="18"/>
                <w:szCs w:val="18"/>
              </w:rPr>
              <w:t xml:space="preserve"> line – </w:t>
            </w:r>
            <w:proofErr w:type="gramStart"/>
            <w:r w:rsidR="006A7E40">
              <w:rPr>
                <w:rFonts w:ascii="Arial" w:hAnsi="Arial" w:cs="Arial"/>
                <w:sz w:val="18"/>
                <w:szCs w:val="18"/>
              </w:rPr>
              <w:t>Pre Assessment</w:t>
            </w:r>
            <w:proofErr w:type="gramEnd"/>
            <w:r w:rsidR="006A7E40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6A7E40">
              <w:rPr>
                <w:rFonts w:ascii="Arial" w:hAnsi="Arial" w:cs="Arial"/>
                <w:sz w:val="18"/>
                <w:szCs w:val="18"/>
              </w:rPr>
              <w:t>CoE</w:t>
            </w:r>
            <w:proofErr w:type="spellEnd"/>
            <w:r w:rsidR="006A7E40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272A57BD" w14:textId="77C7297C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Pr="003228A3">
              <w:rPr>
                <w:rFonts w:ascii="Arial" w:hAnsi="Arial" w:cs="Arial"/>
                <w:sz w:val="18"/>
                <w:szCs w:val="18"/>
                <w:vertAlign w:val="superscript"/>
              </w:rPr>
              <w:t>rd</w:t>
            </w:r>
            <w:r>
              <w:rPr>
                <w:rFonts w:ascii="Arial" w:hAnsi="Arial" w:cs="Arial"/>
                <w:sz w:val="18"/>
                <w:szCs w:val="18"/>
              </w:rPr>
              <w:t xml:space="preserve"> Line - Application Engineers (via </w:t>
            </w:r>
            <w:proofErr w:type="gramStart"/>
            <w:r w:rsidR="00F308FF">
              <w:rPr>
                <w:rFonts w:ascii="Arial" w:hAnsi="Arial" w:cs="Arial"/>
                <w:sz w:val="18"/>
                <w:szCs w:val="18"/>
              </w:rPr>
              <w:t>Pre Assessment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Management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CoE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)  </w:t>
            </w:r>
          </w:p>
          <w:p w14:paraId="1E74A509" w14:textId="77777777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Pr="002B20C7">
              <w:rPr>
                <w:rFonts w:ascii="Arial" w:hAnsi="Arial" w:cs="Arial"/>
                <w:sz w:val="18"/>
                <w:szCs w:val="18"/>
                <w:vertAlign w:val="superscript"/>
              </w:rPr>
              <w:t>th</w:t>
            </w:r>
            <w:r>
              <w:rPr>
                <w:rFonts w:ascii="Arial" w:hAnsi="Arial" w:cs="Arial"/>
                <w:sz w:val="18"/>
                <w:szCs w:val="18"/>
              </w:rPr>
              <w:t xml:space="preserve"> Line – Infrastructure Services (Networks / Virtualisation / Servers) </w:t>
            </w:r>
          </w:p>
          <w:p w14:paraId="7BEC06A9" w14:textId="77777777" w:rsidR="00C04E3C" w:rsidRDefault="00C04E3C" w:rsidP="00C04E3C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6"/>
              <w:gridCol w:w="2977"/>
              <w:gridCol w:w="2735"/>
            </w:tblGrid>
            <w:tr w:rsidR="00C04E3C" w:rsidRPr="00D41C4C" w14:paraId="4180D76F" w14:textId="77777777" w:rsidTr="00B16450">
              <w:tc>
                <w:tcPr>
                  <w:tcW w:w="1686" w:type="dxa"/>
                  <w:tcBorders>
                    <w:top w:val="outset" w:sz="6" w:space="0" w:color="auto"/>
                    <w:left w:val="outset" w:sz="6" w:space="0" w:color="auto"/>
                    <w:bottom w:val="single" w:sz="4" w:space="0" w:color="auto"/>
                    <w:right w:val="outset" w:sz="6" w:space="0" w:color="auto"/>
                  </w:tcBorders>
                  <w:shd w:val="clear" w:color="auto" w:fill="F79646"/>
                  <w:hideMark/>
                </w:tcPr>
                <w:p w14:paraId="28C86AAC" w14:textId="77777777" w:rsidR="00C04E3C" w:rsidRDefault="00C04E3C" w:rsidP="00C04E3C">
                  <w:pPr>
                    <w:pStyle w:val="paragraph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  <w:sz w:val="18"/>
                      <w:szCs w:val="18"/>
                    </w:rPr>
                    <w:t>Team/Group</w:t>
                  </w:r>
                  <w:r>
                    <w:rPr>
                      <w:rStyle w:val="eop"/>
                      <w:rFonts w:ascii="Arial" w:hAnsi="Arial" w:cs="Arial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2977" w:type="dxa"/>
                  <w:tcBorders>
                    <w:top w:val="single" w:sz="6" w:space="0" w:color="auto"/>
                    <w:left w:val="nil"/>
                    <w:bottom w:val="single" w:sz="4" w:space="0" w:color="auto"/>
                    <w:right w:val="single" w:sz="6" w:space="0" w:color="auto"/>
                  </w:tcBorders>
                  <w:shd w:val="clear" w:color="auto" w:fill="F79646"/>
                  <w:hideMark/>
                </w:tcPr>
                <w:p w14:paraId="2BB103E7" w14:textId="77777777" w:rsidR="00C04E3C" w:rsidRDefault="00C04E3C" w:rsidP="00C04E3C">
                  <w:pPr>
                    <w:pStyle w:val="paragraph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  <w:sz w:val="18"/>
                      <w:szCs w:val="18"/>
                    </w:rPr>
                    <w:t>Owner / Contacts</w:t>
                  </w:r>
                  <w:r>
                    <w:rPr>
                      <w:rStyle w:val="eop"/>
                      <w:rFonts w:ascii="Arial" w:hAnsi="Arial" w:cs="Arial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2735" w:type="dxa"/>
                  <w:tcBorders>
                    <w:top w:val="single" w:sz="6" w:space="0" w:color="auto"/>
                    <w:left w:val="nil"/>
                    <w:bottom w:val="single" w:sz="4" w:space="0" w:color="auto"/>
                    <w:right w:val="single" w:sz="6" w:space="0" w:color="auto"/>
                  </w:tcBorders>
                  <w:shd w:val="clear" w:color="auto" w:fill="F79646"/>
                  <w:hideMark/>
                </w:tcPr>
                <w:p w14:paraId="40EF9055" w14:textId="77777777" w:rsidR="00C04E3C" w:rsidRDefault="00C04E3C" w:rsidP="00C04E3C">
                  <w:pPr>
                    <w:pStyle w:val="paragraph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  <w:sz w:val="18"/>
                      <w:szCs w:val="18"/>
                    </w:rPr>
                    <w:t>Responsibilities / Hours of Support</w:t>
                  </w:r>
                  <w:r>
                    <w:rPr>
                      <w:rStyle w:val="eop"/>
                      <w:rFonts w:ascii="Arial" w:hAnsi="Arial" w:cs="Arial"/>
                      <w:sz w:val="18"/>
                      <w:szCs w:val="18"/>
                    </w:rPr>
                    <w:t> </w:t>
                  </w:r>
                </w:p>
              </w:tc>
            </w:tr>
            <w:tr w:rsidR="00C04E3C" w:rsidRPr="00D41C4C" w14:paraId="7A046697" w14:textId="77777777" w:rsidTr="00B16450"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D58CE7" w14:textId="77777777" w:rsidR="00C04E3C" w:rsidRPr="00A829C8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 w:rsidRPr="00A829C8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BTS Service Desk</w:t>
                  </w:r>
                </w:p>
                <w:p w14:paraId="498B29A6" w14:textId="77777777" w:rsidR="00C04E3C" w:rsidRPr="00A829C8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AC993D4" w14:textId="52B1E425" w:rsidR="00C04E3C" w:rsidRPr="00A829C8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Ferdinand </w:t>
                  </w:r>
                  <w:proofErr w:type="spellStart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Abueg</w:t>
                  </w:r>
                  <w:proofErr w:type="spellEnd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, </w:t>
                  </w:r>
                  <w:r w:rsidR="00C04E3C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Service Desk Manager</w:t>
                  </w:r>
                </w:p>
              </w:tc>
              <w:tc>
                <w:tcPr>
                  <w:tcW w:w="2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FDD17FA" w14:textId="77777777" w:rsidR="004A6B5E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1</w:t>
                  </w:r>
                  <w:r w:rsidRPr="00A829C8">
                    <w:rPr>
                      <w:rFonts w:eastAsia="Times New Roman" w:cs="Arial"/>
                      <w:sz w:val="18"/>
                      <w:szCs w:val="18"/>
                      <w:vertAlign w:val="superscript"/>
                      <w:lang w:eastAsia="en-GB"/>
                    </w:rPr>
                    <w:t>st</w:t>
                  </w: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line support for all BTS Services. Receive the incident, classify, </w:t>
                  </w:r>
                </w:p>
                <w:p w14:paraId="223913A5" w14:textId="1F6DA6C2" w:rsidR="00C04E3C" w:rsidRDefault="00C04E3C" w:rsidP="00F308FF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prioritise and triage to the correct team based on the incident details. </w:t>
                  </w:r>
                </w:p>
                <w:p w14:paraId="02B35C83" w14:textId="77777777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35F0D094" w14:textId="77777777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Hours of support: 24x7 </w:t>
                  </w:r>
                </w:p>
                <w:p w14:paraId="727E8014" w14:textId="77777777" w:rsidR="00C04E3C" w:rsidRPr="00A829C8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</w:tc>
            </w:tr>
            <w:tr w:rsidR="00C04E3C" w:rsidRPr="00D41C4C" w14:paraId="7CC657D7" w14:textId="77777777" w:rsidTr="00B16450"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5E09B48" w14:textId="1ED8A182" w:rsidR="00C04E3C" w:rsidRPr="00A829C8" w:rsidRDefault="00131680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proofErr w:type="gramStart"/>
                  <w:r>
                    <w:rPr>
                      <w:rFonts w:cs="Arial"/>
                      <w:sz w:val="18"/>
                      <w:szCs w:val="18"/>
                    </w:rPr>
                    <w:t>Pre Assessment</w:t>
                  </w:r>
                  <w:proofErr w:type="gramEnd"/>
                  <w:r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cs="Arial"/>
                      <w:sz w:val="18"/>
                      <w:szCs w:val="18"/>
                    </w:rPr>
                    <w:t>CoE</w:t>
                  </w:r>
                  <w:proofErr w:type="spellEnd"/>
                  <w:r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29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1C9FB4" w14:textId="24502841" w:rsidR="00DA530D" w:rsidRDefault="007C0601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Tharak</w:t>
                  </w:r>
                  <w:r w:rsidR="00DA530D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aLakshmi Ch </w:t>
                  </w:r>
                </w:p>
                <w:p w14:paraId="64B1C656" w14:textId="3224F9C4" w:rsidR="00C04E3C" w:rsidRPr="00A829C8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Documentum Team Lead</w:t>
                  </w:r>
                </w:p>
              </w:tc>
              <w:tc>
                <w:tcPr>
                  <w:tcW w:w="2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312BF64" w14:textId="1FD1A2A2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Provides application support for the </w:t>
                  </w:r>
                  <w:r w:rsidR="002D7369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OMR</w:t>
                  </w: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Documentation application. </w:t>
                  </w:r>
                </w:p>
                <w:p w14:paraId="51451341" w14:textId="77777777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620079BB" w14:textId="77777777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474AE1F6" w14:textId="19208150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Hours of support: 07.30-17.30 M-F</w:t>
                  </w:r>
                  <w:r w:rsidR="00131680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– there is no support outside of core hours </w:t>
                  </w:r>
                </w:p>
                <w:p w14:paraId="1C873728" w14:textId="295B74B3" w:rsidR="00C04E3C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</w:t>
                  </w:r>
                </w:p>
                <w:p w14:paraId="0A5BBF4B" w14:textId="77777777" w:rsidR="00C04E3C" w:rsidRPr="00A829C8" w:rsidRDefault="00C04E3C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</w:tc>
            </w:tr>
            <w:tr w:rsidR="00F308FF" w:rsidRPr="00D41C4C" w14:paraId="4B6DC9ED" w14:textId="77777777" w:rsidTr="00B16450"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8113862" w14:textId="29BFC99A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</w:p>
                <w:p w14:paraId="3DA5D87C" w14:textId="51C892EC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>Infrastructure Services</w:t>
                  </w:r>
                </w:p>
                <w:p w14:paraId="3FF80AB6" w14:textId="0F9F52D2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 xml:space="preserve">(Servers / </w:t>
                  </w:r>
                  <w:r w:rsidR="00131680">
                    <w:rPr>
                      <w:rFonts w:cs="Arial"/>
                      <w:sz w:val="18"/>
                      <w:szCs w:val="18"/>
                    </w:rPr>
                    <w:t>Virtualisation</w:t>
                  </w:r>
                  <w:r>
                    <w:rPr>
                      <w:rFonts w:cs="Arial"/>
                      <w:sz w:val="18"/>
                      <w:szCs w:val="18"/>
                    </w:rPr>
                    <w:t xml:space="preserve"> / Networks / Data Services) </w:t>
                  </w:r>
                </w:p>
                <w:p w14:paraId="1BF5125D" w14:textId="77ACEC74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74FA2A" w14:textId="77777777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23CE4025" w14:textId="5A13E1F1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Simon Hopkins, Head of Infrastructure Services </w:t>
                  </w:r>
                </w:p>
              </w:tc>
              <w:tc>
                <w:tcPr>
                  <w:tcW w:w="2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7AEE1EA" w14:textId="77777777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3A7F946C" w14:textId="008ECAC9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Documentum </w:t>
                  </w:r>
                  <w:r w:rsidR="00F03777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O</w:t>
                  </w:r>
                  <w:r w:rsidR="002C2544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M</w:t>
                  </w: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R is hosted on </w:t>
                  </w:r>
                  <w:proofErr w:type="gramStart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premise,</w:t>
                  </w:r>
                  <w:proofErr w:type="gramEnd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infrastructure services provide support for underpinning infrastructure services </w:t>
                  </w:r>
                </w:p>
              </w:tc>
            </w:tr>
            <w:tr w:rsidR="00F308FF" w:rsidRPr="00D41C4C" w14:paraId="72959A1F" w14:textId="77777777" w:rsidTr="00B16450"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DB7D2CA" w14:textId="172C33FA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</w:p>
                <w:p w14:paraId="15D2BFE9" w14:textId="6E38EBCC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>Docume</w:t>
                  </w:r>
                  <w:r w:rsidR="00131680">
                    <w:rPr>
                      <w:rFonts w:cs="Arial"/>
                      <w:sz w:val="18"/>
                      <w:szCs w:val="18"/>
                    </w:rPr>
                    <w:t>n</w:t>
                  </w:r>
                  <w:r>
                    <w:rPr>
                      <w:rFonts w:cs="Arial"/>
                      <w:sz w:val="18"/>
                      <w:szCs w:val="18"/>
                    </w:rPr>
                    <w:t xml:space="preserve">tum </w:t>
                  </w:r>
                  <w:proofErr w:type="spellStart"/>
                  <w:r>
                    <w:rPr>
                      <w:rFonts w:cs="Arial"/>
                      <w:sz w:val="18"/>
                      <w:szCs w:val="18"/>
                    </w:rPr>
                    <w:t>Opentext</w:t>
                  </w:r>
                  <w:proofErr w:type="spellEnd"/>
                  <w:r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</w:p>
                <w:p w14:paraId="6AA00833" w14:textId="125FC4B7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 xml:space="preserve">(third party) </w:t>
                  </w:r>
                </w:p>
                <w:p w14:paraId="5A80B853" w14:textId="77777777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</w:p>
                <w:p w14:paraId="57EBBC99" w14:textId="701E6E77" w:rsidR="00F308FF" w:rsidRDefault="00F308FF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6308A1" w14:textId="6065F675" w:rsidR="00B66B7B" w:rsidRDefault="00B66B7B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42ACC5AA" w14:textId="5BBEB1C3" w:rsidR="00B66B7B" w:rsidRDefault="00B66B7B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 w:rsidRPr="00B66B7B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https://support.opentext.com/</w:t>
                  </w:r>
                </w:p>
                <w:p w14:paraId="6D8A8563" w14:textId="0B629196" w:rsidR="006F25F6" w:rsidRDefault="006E0C50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hyperlink r:id="rId28" w:history="1">
                    <w:r w:rsidR="006F25F6" w:rsidRPr="00AF67FF">
                      <w:rPr>
                        <w:rFonts w:eastAsia="Times New Roman" w:cs="Arial"/>
                        <w:sz w:val="18"/>
                        <w:szCs w:val="18"/>
                        <w:lang w:eastAsia="en-GB"/>
                      </w:rPr>
                      <w:t>eu-support@opentext.com</w:t>
                    </w:r>
                  </w:hyperlink>
                  <w:r w:rsidR="006F25F6" w:rsidRPr="00AF67FF">
                    <w:rPr>
                      <w:rFonts w:eastAsia="Times New Roman" w:cs="Arial"/>
                      <w:b/>
                      <w:bCs/>
                      <w:sz w:val="18"/>
                      <w:szCs w:val="18"/>
                      <w:lang w:eastAsia="en-GB"/>
                    </w:rPr>
                    <w:t>Toll International:</w:t>
                  </w:r>
                  <w:r w:rsidR="006F25F6" w:rsidRPr="00AF67FF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 +44 1189 84 84 84</w:t>
                  </w:r>
                </w:p>
                <w:p w14:paraId="55D82EE3" w14:textId="77777777" w:rsidR="00B66B7B" w:rsidRDefault="00B66B7B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39293245" w14:textId="6D8339E8" w:rsidR="00EC2A40" w:rsidRPr="00AF67FF" w:rsidRDefault="00EC2A40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Escal</w:t>
                  </w:r>
                  <w:r w:rsidR="00B13511" w:rsidRPr="00AF67FF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ation Contact:</w:t>
                  </w:r>
                </w:p>
                <w:p w14:paraId="2B06ACCA" w14:textId="2A9BE191" w:rsidR="00094BC7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  <w:t>Roger Payne</w:t>
                  </w:r>
                </w:p>
                <w:p w14:paraId="3A1F906F" w14:textId="6F593309" w:rsidR="00094BC7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  <w:t>Senior Account Director</w:t>
                  </w:r>
                </w:p>
                <w:p w14:paraId="7D821264" w14:textId="77777777" w:rsidR="00094BC7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  <w:t xml:space="preserve">Mobile: </w:t>
                  </w:r>
                </w:p>
                <w:p w14:paraId="1E1BB2F3" w14:textId="4B5B02AA" w:rsidR="00094BC7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  <w:t>07747 484336</w:t>
                  </w:r>
                </w:p>
                <w:p w14:paraId="14B75C88" w14:textId="77777777" w:rsidR="00EC2A40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</w:pPr>
                  <w:r w:rsidRPr="00AF67FF">
                    <w:rPr>
                      <w:rFonts w:eastAsia="Times New Roman" w:cs="Arial"/>
                      <w:sz w:val="18"/>
                      <w:szCs w:val="18"/>
                      <w:highlight w:val="yellow"/>
                      <w:lang w:eastAsia="en-GB"/>
                    </w:rPr>
                    <w:t xml:space="preserve">Email: </w:t>
                  </w:r>
                </w:p>
                <w:p w14:paraId="27ACC4E8" w14:textId="25BE6863" w:rsidR="00094BC7" w:rsidRPr="00AF67FF" w:rsidRDefault="006E0C50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hyperlink r:id="rId29" w:history="1">
                    <w:r w:rsidR="00094BC7" w:rsidRPr="00AF67FF">
                      <w:rPr>
                        <w:rFonts w:eastAsia="Times New Roman"/>
                        <w:sz w:val="18"/>
                        <w:szCs w:val="18"/>
                        <w:highlight w:val="yellow"/>
                      </w:rPr>
                      <w:t>roger.payne@opentext.com</w:t>
                    </w:r>
                  </w:hyperlink>
                  <w:r w:rsidR="00094BC7" w:rsidRPr="00AF67FF"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 </w:t>
                  </w:r>
                </w:p>
                <w:p w14:paraId="4C07D768" w14:textId="77777777" w:rsidR="00094BC7" w:rsidRPr="00AF67FF" w:rsidRDefault="00094BC7" w:rsidP="00094BC7">
                  <w:pPr>
                    <w:shd w:val="clear" w:color="auto" w:fill="FFFFFF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09AF13CD" w14:textId="4F8E97DD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</w:t>
                  </w:r>
                </w:p>
              </w:tc>
              <w:tc>
                <w:tcPr>
                  <w:tcW w:w="2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C39D8F" w14:textId="77777777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5F8B3CD6" w14:textId="77777777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  <w:p w14:paraId="1C974743" w14:textId="57C31979" w:rsidR="00F308FF" w:rsidRDefault="00F308FF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Hours of support: 24x7 </w:t>
                  </w:r>
                </w:p>
              </w:tc>
            </w:tr>
            <w:tr w:rsidR="003B0AD3" w:rsidRPr="00D41C4C" w14:paraId="0295EF5F" w14:textId="77777777" w:rsidTr="00B16450"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ABC8E0" w14:textId="54CA3456" w:rsidR="003B0AD3" w:rsidRDefault="003B0AD3" w:rsidP="00C04E3C">
                  <w:pPr>
                    <w:textAlignment w:val="baseline"/>
                    <w:rPr>
                      <w:rFonts w:cs="Arial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cs="Arial"/>
                      <w:sz w:val="18"/>
                      <w:szCs w:val="18"/>
                    </w:rPr>
                    <w:lastRenderedPageBreak/>
                    <w:t>Telefrom</w:t>
                  </w:r>
                  <w:proofErr w:type="spellEnd"/>
                  <w:r>
                    <w:rPr>
                      <w:rFonts w:cs="Arial"/>
                      <w:sz w:val="18"/>
                      <w:szCs w:val="18"/>
                    </w:rPr>
                    <w:t xml:space="preserve"> (Third Party)</w:t>
                  </w:r>
                </w:p>
              </w:tc>
              <w:tc>
                <w:tcPr>
                  <w:tcW w:w="29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F261B98" w14:textId="77777777" w:rsidR="003B0AD3" w:rsidRDefault="00231DF4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Alan Ingram, EPC</w:t>
                  </w:r>
                </w:p>
                <w:p w14:paraId="592E6936" w14:textId="77777777" w:rsidR="00231DF4" w:rsidRDefault="00231DF4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proofErr w:type="spellStart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ePartner</w:t>
                  </w:r>
                  <w:proofErr w:type="spellEnd"/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 xml:space="preserve"> Consulting Ltd</w:t>
                  </w:r>
                </w:p>
                <w:p w14:paraId="3AB0316D" w14:textId="77777777" w:rsidR="00231DF4" w:rsidRDefault="00231DF4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Phone +44 (0) 3300 100 000</w:t>
                  </w:r>
                </w:p>
                <w:p w14:paraId="384617B6" w14:textId="6EC5333E" w:rsidR="00231DF4" w:rsidRDefault="00231DF4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  <w:r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  <w:t>www.epc.co.uk</w:t>
                  </w:r>
                </w:p>
              </w:tc>
              <w:tc>
                <w:tcPr>
                  <w:tcW w:w="2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4086EF7" w14:textId="77777777" w:rsidR="003B0AD3" w:rsidRDefault="003B0AD3" w:rsidP="00C04E3C">
                  <w:pPr>
                    <w:textAlignment w:val="baseline"/>
                    <w:rPr>
                      <w:rFonts w:eastAsia="Times New Roman" w:cs="Arial"/>
                      <w:sz w:val="18"/>
                      <w:szCs w:val="18"/>
                      <w:lang w:eastAsia="en-GB"/>
                    </w:rPr>
                  </w:pPr>
                </w:p>
              </w:tc>
            </w:tr>
          </w:tbl>
          <w:p w14:paraId="1CB4A81E" w14:textId="77777777" w:rsidR="00C10CE3" w:rsidRPr="00571D25" w:rsidRDefault="00C10CE3" w:rsidP="00D41C4C">
            <w:pPr>
              <w:pStyle w:val="NoSpacing"/>
              <w:spacing w:before="60" w:after="60"/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</w:tr>
      <w:tr w:rsidR="0096231B" w:rsidRPr="00571D25" w14:paraId="1CB4ACA7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C9F" w14:textId="77777777" w:rsidR="0096231B" w:rsidRPr="00571D25" w:rsidRDefault="0096231B" w:rsidP="0096231B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lastRenderedPageBreak/>
              <w:t>Early Life Support Details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CA2" w14:textId="77777777" w:rsidR="0096231B" w:rsidRPr="00571D25" w:rsidRDefault="0096231B" w:rsidP="0096231B">
            <w:pPr>
              <w:pStyle w:val="NoSpacing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</w:p>
          <w:p w14:paraId="1CB4ACA3" w14:textId="03ACC990" w:rsidR="0096231B" w:rsidRPr="00706B6F" w:rsidRDefault="0096231B" w:rsidP="0096231B">
            <w:pPr>
              <w:pStyle w:val="NoSpacing"/>
              <w:rPr>
                <w:rFonts w:ascii="Arial" w:eastAsia="Times New Roman" w:hAnsi="Arial" w:cs="Arial"/>
                <w:bCs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b/>
                <w:sz w:val="18"/>
                <w:szCs w:val="18"/>
              </w:rPr>
              <w:t>Date to start early life support:</w:t>
            </w:r>
            <w:r w:rsidR="00B81CC6">
              <w:rPr>
                <w:rFonts w:ascii="Arial" w:eastAsia="Times New Roman" w:hAnsi="Arial" w:cs="Arial"/>
                <w:b/>
                <w:sz w:val="18"/>
                <w:szCs w:val="18"/>
              </w:rPr>
              <w:t xml:space="preserve"> </w:t>
            </w:r>
            <w:r w:rsidR="00B81CC6" w:rsidRPr="00706B6F">
              <w:rPr>
                <w:rFonts w:ascii="Arial" w:eastAsia="Times New Roman" w:hAnsi="Arial" w:cs="Arial"/>
                <w:bCs/>
                <w:sz w:val="18"/>
                <w:szCs w:val="18"/>
              </w:rPr>
              <w:t>17/03/2021</w:t>
            </w:r>
          </w:p>
          <w:p w14:paraId="1CB4ACA4" w14:textId="77777777" w:rsidR="0096231B" w:rsidRPr="00571D25" w:rsidRDefault="0096231B" w:rsidP="0096231B">
            <w:pPr>
              <w:pStyle w:val="NoSpacing"/>
              <w:rPr>
                <w:rFonts w:ascii="Arial" w:eastAsia="Times New Roman" w:hAnsi="Arial" w:cs="Arial"/>
                <w:b/>
                <w:sz w:val="18"/>
                <w:szCs w:val="18"/>
              </w:rPr>
            </w:pPr>
          </w:p>
          <w:p w14:paraId="0DE9939F" w14:textId="77777777" w:rsidR="00DA530D" w:rsidRDefault="0096231B" w:rsidP="00612D33">
            <w:pPr>
              <w:pStyle w:val="NoSpacing"/>
              <w:rPr>
                <w:rFonts w:ascii="Arial" w:eastAsia="Times New Roman" w:hAnsi="Arial" w:cs="Arial"/>
                <w:bCs/>
                <w:sz w:val="18"/>
                <w:szCs w:val="18"/>
              </w:rPr>
            </w:pPr>
            <w:r w:rsidRPr="00571D25">
              <w:rPr>
                <w:rFonts w:ascii="Arial" w:eastAsia="Times New Roman" w:hAnsi="Arial" w:cs="Arial"/>
                <w:b/>
                <w:sz w:val="18"/>
                <w:szCs w:val="18"/>
              </w:rPr>
              <w:t xml:space="preserve">Date to end early life support and into BAU: </w:t>
            </w:r>
            <w:r w:rsidR="00B81CC6" w:rsidRPr="00706B6F">
              <w:rPr>
                <w:rFonts w:ascii="Arial" w:eastAsia="Times New Roman" w:hAnsi="Arial" w:cs="Arial"/>
                <w:bCs/>
                <w:sz w:val="18"/>
                <w:szCs w:val="18"/>
              </w:rPr>
              <w:t>28/0</w:t>
            </w:r>
            <w:r w:rsidR="00706B6F">
              <w:rPr>
                <w:rFonts w:ascii="Arial" w:eastAsia="Times New Roman" w:hAnsi="Arial" w:cs="Arial"/>
                <w:bCs/>
                <w:sz w:val="18"/>
                <w:szCs w:val="18"/>
              </w:rPr>
              <w:t>4</w:t>
            </w:r>
            <w:r w:rsidR="00B81CC6" w:rsidRPr="00706B6F">
              <w:rPr>
                <w:rFonts w:ascii="Arial" w:eastAsia="Times New Roman" w:hAnsi="Arial" w:cs="Arial"/>
                <w:bCs/>
                <w:sz w:val="18"/>
                <w:szCs w:val="18"/>
              </w:rPr>
              <w:t>/2021</w:t>
            </w:r>
          </w:p>
          <w:p w14:paraId="70785300" w14:textId="77777777" w:rsidR="00DA530D" w:rsidRDefault="00DA530D" w:rsidP="00612D33">
            <w:pPr>
              <w:pStyle w:val="NoSpacing"/>
              <w:rPr>
                <w:rFonts w:ascii="Arial" w:eastAsia="Times New Roman" w:hAnsi="Arial" w:cs="Arial"/>
                <w:bCs/>
                <w:sz w:val="18"/>
                <w:szCs w:val="18"/>
              </w:rPr>
            </w:pPr>
          </w:p>
          <w:p w14:paraId="1CB4ACA6" w14:textId="1142C3B0" w:rsidR="0096231B" w:rsidRPr="00571D25" w:rsidRDefault="00DA530D" w:rsidP="00612D33">
            <w:pPr>
              <w:pStyle w:val="NoSpacing"/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sz w:val="18"/>
                <w:szCs w:val="18"/>
              </w:rPr>
              <w:t>Support Model will commence after ELS.</w:t>
            </w:r>
            <w:r w:rsidR="00131680">
              <w:rPr>
                <w:rFonts w:ascii="Arial" w:eastAsia="Times New Roman" w:hAnsi="Arial" w:cs="Arial"/>
                <w:bCs/>
                <w:sz w:val="18"/>
                <w:szCs w:val="18"/>
              </w:rPr>
              <w:t xml:space="preserve"> There </w:t>
            </w:r>
            <w:proofErr w:type="gramStart"/>
            <w:r w:rsidR="00131680">
              <w:rPr>
                <w:rFonts w:ascii="Arial" w:eastAsia="Times New Roman" w:hAnsi="Arial" w:cs="Arial"/>
                <w:bCs/>
                <w:sz w:val="18"/>
                <w:szCs w:val="18"/>
              </w:rPr>
              <w:t>is</w:t>
            </w:r>
            <w:proofErr w:type="gramEnd"/>
            <w:r w:rsidR="00131680">
              <w:rPr>
                <w:rFonts w:ascii="Arial" w:eastAsia="Times New Roman" w:hAnsi="Arial" w:cs="Arial"/>
                <w:bCs/>
                <w:sz w:val="18"/>
                <w:szCs w:val="18"/>
              </w:rPr>
              <w:t xml:space="preserve"> no changes to the documented support model above for ELS </w:t>
            </w:r>
          </w:p>
        </w:tc>
      </w:tr>
      <w:tr w:rsidR="0096231B" w:rsidRPr="00571D25" w14:paraId="1CB4ACAC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CA8" w14:textId="77777777" w:rsidR="0096231B" w:rsidRPr="00571D25" w:rsidRDefault="0096231B" w:rsidP="0096231B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Third Party Contracts and Agreements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424776D" w14:textId="260652E9" w:rsidR="0034015A" w:rsidRPr="00571D25" w:rsidRDefault="0034015A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5BA784F7" w14:textId="044D9891" w:rsidR="0034015A" w:rsidRDefault="0034015A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>Standard Contract with Cognizant applies</w:t>
            </w:r>
            <w:r w:rsidR="00BC73C8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6E51135C" w14:textId="37609713" w:rsidR="00B81CC6" w:rsidRDefault="00B81CC6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2106AA23" w14:textId="77777777" w:rsidR="00B626BD" w:rsidRPr="006436C1" w:rsidRDefault="00B81CC6" w:rsidP="00B626BD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Arial" w:cs="Arial"/>
                <w:b/>
                <w:sz w:val="18"/>
              </w:rPr>
              <w:t>Documentum</w:t>
            </w:r>
            <w:r>
              <w:rPr>
                <w:rFonts w:eastAsia="Arial" w:cs="Arial"/>
              </w:rPr>
              <w:t xml:space="preserve">: </w:t>
            </w:r>
            <w:proofErr w:type="spellStart"/>
            <w:r w:rsidRPr="00C04E3C">
              <w:rPr>
                <w:rFonts w:eastAsia="Arial" w:cs="Arial"/>
                <w:sz w:val="18"/>
                <w:szCs w:val="18"/>
              </w:rPr>
              <w:t>Opentext</w:t>
            </w:r>
            <w:proofErr w:type="spellEnd"/>
            <w:r>
              <w:rPr>
                <w:rFonts w:eastAsia="Arial" w:cs="Arial"/>
                <w:sz w:val="18"/>
              </w:rPr>
              <w:t xml:space="preserve">  </w:t>
            </w:r>
            <w:hyperlink r:id="rId30" w:history="1">
              <w:r w:rsidR="00B626BD" w:rsidRPr="006436C1">
                <w:rPr>
                  <w:rStyle w:val="Hyperlink"/>
                  <w:sz w:val="18"/>
                  <w:szCs w:val="18"/>
                </w:rPr>
                <w:t>https://support.opentext.com/portal/site/css?customView=ticketsHome</w:t>
              </w:r>
            </w:hyperlink>
          </w:p>
          <w:p w14:paraId="36C00D86" w14:textId="3323E2E0" w:rsidR="00B81CC6" w:rsidRDefault="00B81CC6" w:rsidP="00B81CC6">
            <w:pPr>
              <w:spacing w:before="60" w:after="60"/>
              <w:rPr>
                <w:rFonts w:eastAsia="Arial" w:cs="Arial"/>
                <w:sz w:val="18"/>
              </w:rPr>
            </w:pPr>
          </w:p>
          <w:p w14:paraId="00D3AD5E" w14:textId="313B6376" w:rsidR="00B81CC6" w:rsidRDefault="00B81CC6" w:rsidP="00B81CC6">
            <w:pPr>
              <w:rPr>
                <w:rFonts w:eastAsia="Arial" w:cs="Arial"/>
                <w:sz w:val="18"/>
              </w:rPr>
            </w:pPr>
            <w:r>
              <w:rPr>
                <w:rFonts w:eastAsia="Arial" w:cs="Arial"/>
                <w:sz w:val="18"/>
              </w:rPr>
              <w:t xml:space="preserve">24/7 via the website. Account manager </w:t>
            </w:r>
            <w:r w:rsidR="00490285">
              <w:rPr>
                <w:rFonts w:eastAsia="Arial" w:cs="Arial"/>
                <w:sz w:val="18"/>
              </w:rPr>
              <w:t>Roger Payne</w:t>
            </w:r>
            <w:r>
              <w:rPr>
                <w:rFonts w:eastAsia="Arial" w:cs="Arial"/>
                <w:sz w:val="18"/>
              </w:rPr>
              <w:t xml:space="preserve"> (UK Busines</w:t>
            </w:r>
            <w:r w:rsidR="00490285">
              <w:rPr>
                <w:rFonts w:eastAsia="Arial" w:cs="Arial"/>
                <w:sz w:val="18"/>
              </w:rPr>
              <w:t>s</w:t>
            </w:r>
            <w:r>
              <w:rPr>
                <w:rFonts w:eastAsia="Arial" w:cs="Arial"/>
                <w:sz w:val="18"/>
              </w:rPr>
              <w:t xml:space="preserve"> hours). This site requires a login, and anyone with a Cambridge Assessment email address can register, however it is advised that contact is made via an Application Engineer, preferably from the Content </w:t>
            </w:r>
            <w:proofErr w:type="spellStart"/>
            <w:r>
              <w:rPr>
                <w:rFonts w:eastAsia="Arial" w:cs="Arial"/>
                <w:sz w:val="18"/>
              </w:rPr>
              <w:t>CoE</w:t>
            </w:r>
            <w:proofErr w:type="spellEnd"/>
            <w:r>
              <w:rPr>
                <w:rFonts w:eastAsia="Arial" w:cs="Arial"/>
                <w:sz w:val="18"/>
              </w:rPr>
              <w:t xml:space="preserve">. </w:t>
            </w:r>
            <w:r w:rsidR="00094BC7">
              <w:rPr>
                <w:rFonts w:eastAsia="Arial" w:cs="Arial"/>
                <w:sz w:val="18"/>
              </w:rPr>
              <w:t xml:space="preserve"> </w:t>
            </w:r>
          </w:p>
          <w:p w14:paraId="48CB9D3E" w14:textId="77777777" w:rsidR="00BC73C8" w:rsidRDefault="00BC73C8" w:rsidP="00B81CC6">
            <w:pPr>
              <w:rPr>
                <w:rFonts w:eastAsia="Arial" w:cs="Arial"/>
                <w:sz w:val="18"/>
              </w:rPr>
            </w:pPr>
          </w:p>
          <w:p w14:paraId="759E0434" w14:textId="4E637EBB" w:rsidR="00BC73C8" w:rsidRPr="00BC73C8" w:rsidRDefault="00B626BD" w:rsidP="00BC73C8">
            <w:pPr>
              <w:rPr>
                <w:rFonts w:eastAsia="Arial" w:cs="Arial"/>
                <w:sz w:val="18"/>
              </w:rPr>
            </w:pPr>
            <w:proofErr w:type="spellStart"/>
            <w:r>
              <w:rPr>
                <w:rFonts w:eastAsia="Arial" w:cs="Arial"/>
                <w:sz w:val="18"/>
              </w:rPr>
              <w:t>Opentext</w:t>
            </w:r>
            <w:proofErr w:type="spellEnd"/>
            <w:r>
              <w:rPr>
                <w:rFonts w:eastAsia="Arial" w:cs="Arial"/>
                <w:sz w:val="18"/>
              </w:rPr>
              <w:t xml:space="preserve"> </w:t>
            </w:r>
            <w:proofErr w:type="gramStart"/>
            <w:r>
              <w:rPr>
                <w:rFonts w:eastAsia="Arial" w:cs="Arial"/>
                <w:sz w:val="18"/>
              </w:rPr>
              <w:t xml:space="preserve">Support </w:t>
            </w:r>
            <w:r w:rsidR="00BC73C8" w:rsidRPr="00BC73C8">
              <w:rPr>
                <w:rFonts w:eastAsia="Arial" w:cs="Arial"/>
                <w:sz w:val="18"/>
              </w:rPr>
              <w:t xml:space="preserve"> Classification</w:t>
            </w:r>
            <w:proofErr w:type="gramEnd"/>
            <w:r>
              <w:rPr>
                <w:rFonts w:eastAsia="Arial" w:cs="Arial"/>
                <w:sz w:val="18"/>
              </w:rPr>
              <w:t xml:space="preserve"> and </w:t>
            </w:r>
            <w:r w:rsidR="00BC73C8" w:rsidRPr="00BC73C8">
              <w:rPr>
                <w:rFonts w:eastAsia="Arial" w:cs="Arial"/>
                <w:sz w:val="18"/>
              </w:rPr>
              <w:t>Target Response Time</w:t>
            </w:r>
            <w:r>
              <w:rPr>
                <w:rFonts w:eastAsia="Arial" w:cs="Arial"/>
                <w:sz w:val="18"/>
              </w:rPr>
              <w:t>s:</w:t>
            </w:r>
          </w:p>
          <w:p w14:paraId="4A1427A4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Each SR will be Classified by OT customer support as listed below. OT will consider, in good faith, your request to reclassify an SR.</w:t>
            </w:r>
          </w:p>
          <w:p w14:paraId="02419606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Response Times are targets and cannot be guaranteed in all circumstances by OT.</w:t>
            </w:r>
          </w:p>
          <w:p w14:paraId="292516AF" w14:textId="0357BA76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Critical will be Classified as a critical incident if the performance issue reported causes the Covered Software to be functionally inoperable (entire system is down) and prevents the Covered Software from being used in Production Mode.</w:t>
            </w:r>
          </w:p>
          <w:p w14:paraId="0EE3FB64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1 business hour or less, 5x8</w:t>
            </w:r>
          </w:p>
          <w:p w14:paraId="5B2FDE34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Critical incidents must be logged by phone to OT directly.</w:t>
            </w:r>
          </w:p>
          <w:p w14:paraId="566C578B" w14:textId="5798E402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Serious will be Classified as a serious incident if the performance issue reported significantly degrades the performance of the Covered Software or materially restricts your use of the Covered Software in a Production Mode (system is operational, but performance may be impacted).</w:t>
            </w:r>
          </w:p>
          <w:p w14:paraId="1567437E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2 business hours, 5x8</w:t>
            </w:r>
          </w:p>
          <w:p w14:paraId="35950401" w14:textId="1F7001D6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Normal will be Classified as a normal request if the performance issue reported is a question regarding: (</w:t>
            </w:r>
            <w:proofErr w:type="spellStart"/>
            <w:r w:rsidRPr="00BC73C8">
              <w:rPr>
                <w:rFonts w:eastAsia="Arial" w:cs="Arial"/>
                <w:sz w:val="18"/>
              </w:rPr>
              <w:t>i</w:t>
            </w:r>
            <w:proofErr w:type="spellEnd"/>
            <w:r w:rsidRPr="00BC73C8">
              <w:rPr>
                <w:rFonts w:eastAsia="Arial" w:cs="Arial"/>
                <w:sz w:val="18"/>
              </w:rPr>
              <w:t>)  end use; (ii) configuration of the Covered Software or a minor defect in the Covered Software that does not materially restrict your use of the Covered Software in a Production Mode;   (iii) an enhancement, or (iv) related to questions on or configuration of the Covered Software.</w:t>
            </w:r>
          </w:p>
          <w:p w14:paraId="30C75BED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As a rule, SRs reported via email and/or are for non-production systems are Classified as Normal.</w:t>
            </w:r>
          </w:p>
          <w:p w14:paraId="6B1E6A76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Access to the Customer Service Portal remains available 7x24.</w:t>
            </w:r>
          </w:p>
          <w:p w14:paraId="08E72921" w14:textId="77777777" w:rsidR="00BC73C8" w:rsidRPr="00BC73C8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4 business hours, 5x8</w:t>
            </w:r>
          </w:p>
          <w:p w14:paraId="52EE87D4" w14:textId="709C3BF3" w:rsidR="00603EE7" w:rsidRDefault="00BC73C8" w:rsidP="00BC73C8">
            <w:pPr>
              <w:rPr>
                <w:rFonts w:eastAsia="Arial" w:cs="Arial"/>
                <w:sz w:val="18"/>
              </w:rPr>
            </w:pPr>
            <w:r w:rsidRPr="00BC73C8">
              <w:rPr>
                <w:rFonts w:eastAsia="Arial" w:cs="Arial"/>
                <w:sz w:val="18"/>
              </w:rPr>
              <w:t>Escalation: You may request an escalation at any time through the Customer Service Portal or</w:t>
            </w:r>
            <w:r w:rsidR="00B626BD">
              <w:rPr>
                <w:rFonts w:eastAsia="Arial" w:cs="Arial"/>
                <w:sz w:val="18"/>
              </w:rPr>
              <w:t xml:space="preserve"> phone.</w:t>
            </w:r>
          </w:p>
          <w:p w14:paraId="5895C258" w14:textId="77777777" w:rsidR="00BC73C8" w:rsidRDefault="00BC73C8" w:rsidP="00B81CC6">
            <w:pPr>
              <w:rPr>
                <w:rFonts w:eastAsia="Arial" w:cs="Arial"/>
                <w:sz w:val="18"/>
              </w:rPr>
            </w:pPr>
          </w:p>
          <w:p w14:paraId="1CB4ACAB" w14:textId="77777777" w:rsidR="0096231B" w:rsidRPr="00571D25" w:rsidRDefault="0096231B" w:rsidP="002C2544">
            <w:pPr>
              <w:rPr>
                <w:rFonts w:cs="Arial"/>
                <w:sz w:val="18"/>
                <w:szCs w:val="18"/>
                <w:highlight w:val="yellow"/>
              </w:rPr>
            </w:pPr>
          </w:p>
        </w:tc>
      </w:tr>
      <w:tr w:rsidR="0096231B" w:rsidRPr="00571D25" w14:paraId="1CB4ACB3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CAD" w14:textId="77777777" w:rsidR="0096231B" w:rsidRPr="00571D25" w:rsidRDefault="0096231B" w:rsidP="0096231B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Service Continuity / Disaster Recovery Provisions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B4ACB0" w14:textId="1804A8B4" w:rsidR="0096231B" w:rsidRDefault="00B81CC6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Approved DR Procedure and DR checklist – </w:t>
            </w:r>
            <w:commentRangeStart w:id="17"/>
            <w:r w:rsidR="006E0C50">
              <w:fldChar w:fldCharType="begin"/>
            </w:r>
            <w:r w:rsidR="006E0C50">
              <w:instrText xml:space="preserve"> HYPERLINK "https://cambridgeassessment.sharepoint.com/:w:/s/csd/bts/onesource/EfPuVicm-21JiWv5SOTY8FIBrGRCIIZzyE6CMc8T1xrXVQ" </w:instrText>
            </w:r>
            <w:r w:rsidR="006E0C50">
              <w:fldChar w:fldCharType="separate"/>
            </w:r>
            <w:r w:rsidRPr="00791D98">
              <w:rPr>
                <w:rStyle w:val="Hyperlink"/>
                <w:rFonts w:ascii="Arial" w:hAnsi="Arial" w:cs="Arial"/>
                <w:sz w:val="18"/>
                <w:szCs w:val="18"/>
                <w:highlight w:val="yellow"/>
              </w:rPr>
              <w:t>link is here</w:t>
            </w:r>
            <w:r w:rsidRPr="00791D98">
              <w:rPr>
                <w:rStyle w:val="Hyperlink"/>
                <w:rFonts w:ascii="Arial" w:hAnsi="Arial" w:cs="Arial"/>
                <w:sz w:val="18"/>
                <w:szCs w:val="18"/>
              </w:rPr>
              <w:t>:</w:t>
            </w:r>
            <w:r w:rsidR="006E0C50">
              <w:rPr>
                <w:rStyle w:val="Hyperlink"/>
                <w:rFonts w:ascii="Arial" w:hAnsi="Arial" w:cs="Arial"/>
                <w:sz w:val="18"/>
                <w:szCs w:val="18"/>
              </w:rPr>
              <w:fldChar w:fldCharType="end"/>
            </w:r>
            <w:commentRangeEnd w:id="17"/>
            <w:r w:rsidR="006E0C50">
              <w:rPr>
                <w:rStyle w:val="CommentReference"/>
                <w:rFonts w:ascii="Arial" w:eastAsia="Times New Roman" w:hAnsi="Arial"/>
              </w:rPr>
              <w:commentReference w:id="17"/>
            </w:r>
          </w:p>
          <w:p w14:paraId="2393B082" w14:textId="73E72525" w:rsidR="00B81CC6" w:rsidRDefault="00B81CC6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0588E5F2" w14:textId="77777777" w:rsidR="00B81CC6" w:rsidRPr="00571D25" w:rsidRDefault="00B81CC6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0A155EBE" w14:textId="232F6444" w:rsidR="0034015A" w:rsidRPr="00571D25" w:rsidRDefault="0034015A" w:rsidP="0034015A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571D25">
              <w:rPr>
                <w:rFonts w:ascii="Arial" w:hAnsi="Arial" w:cs="Arial"/>
                <w:sz w:val="18"/>
                <w:szCs w:val="18"/>
              </w:rPr>
              <w:t xml:space="preserve">Actual </w:t>
            </w:r>
            <w:r w:rsidR="00B81CC6">
              <w:rPr>
                <w:rFonts w:ascii="Arial" w:hAnsi="Arial" w:cs="Arial"/>
                <w:sz w:val="18"/>
                <w:szCs w:val="18"/>
              </w:rPr>
              <w:t>DR test to be carried out in late 2021.</w:t>
            </w:r>
          </w:p>
          <w:p w14:paraId="1CB4ACB1" w14:textId="77777777" w:rsidR="0096231B" w:rsidRPr="00571D25" w:rsidRDefault="0096231B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14:paraId="1CB4ACB2" w14:textId="77777777" w:rsidR="0096231B" w:rsidRPr="00571D25" w:rsidRDefault="0096231B" w:rsidP="0096231B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6231B" w:rsidRPr="00571D25" w14:paraId="1CB4ACB7" w14:textId="77777777" w:rsidTr="00B84CFA">
        <w:tc>
          <w:tcPr>
            <w:tcW w:w="82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5527"/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CB4" w14:textId="77777777" w:rsidR="0096231B" w:rsidRPr="00571D25" w:rsidRDefault="0096231B" w:rsidP="0096231B">
            <w:pPr>
              <w:pStyle w:val="Title"/>
              <w:rPr>
                <w:rFonts w:cs="Arial"/>
              </w:rPr>
            </w:pPr>
            <w:r w:rsidRPr="00571D25">
              <w:rPr>
                <w:rFonts w:cs="Arial"/>
              </w:rPr>
              <w:t>Operational Support Risk Mitigation</w:t>
            </w:r>
          </w:p>
        </w:tc>
        <w:tc>
          <w:tcPr>
            <w:tcW w:w="417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CB4ACB6" w14:textId="65305B92" w:rsidR="005A3AAB" w:rsidRPr="00571D25" w:rsidRDefault="005A3AAB" w:rsidP="00BD33FF">
            <w:pPr>
              <w:rPr>
                <w:rFonts w:eastAsia="Times New Roman" w:cs="Arial"/>
                <w:i/>
                <w:color w:val="808080" w:themeColor="background1" w:themeShade="80"/>
                <w:sz w:val="18"/>
                <w:szCs w:val="18"/>
              </w:rPr>
            </w:pPr>
          </w:p>
        </w:tc>
      </w:tr>
    </w:tbl>
    <w:p w14:paraId="1CB4ACB8" w14:textId="77777777" w:rsidR="00C10CE3" w:rsidRPr="00571D25" w:rsidRDefault="00C10CE3" w:rsidP="0025340B">
      <w:pPr>
        <w:pStyle w:val="Heading1"/>
        <w:pageBreakBefore/>
        <w:numPr>
          <w:ilvl w:val="0"/>
          <w:numId w:val="2"/>
        </w:numPr>
        <w:shd w:val="clear" w:color="auto" w:fill="auto"/>
        <w:tabs>
          <w:tab w:val="clear" w:pos="0"/>
        </w:tabs>
        <w:spacing w:after="120"/>
      </w:pPr>
      <w:bookmarkStart w:id="18" w:name="_Toc295976802"/>
      <w:bookmarkStart w:id="19" w:name="_Toc475105359"/>
      <w:bookmarkStart w:id="20" w:name="_Toc82779592"/>
      <w:r w:rsidRPr="00571D25">
        <w:lastRenderedPageBreak/>
        <w:t xml:space="preserve">Technical </w:t>
      </w:r>
      <w:bookmarkEnd w:id="18"/>
      <w:r w:rsidRPr="00571D25">
        <w:t>Support Information</w:t>
      </w:r>
      <w:bookmarkEnd w:id="19"/>
      <w:bookmarkEnd w:id="20"/>
    </w:p>
    <w:p w14:paraId="1CB4ACBC" w14:textId="673CB18D" w:rsidR="00454C31" w:rsidRPr="00253AFA" w:rsidRDefault="00C8584C" w:rsidP="00D52981">
      <w:pPr>
        <w:pStyle w:val="BodyText"/>
        <w:jc w:val="both"/>
        <w:rPr>
          <w:rFonts w:cs="Arial"/>
          <w:color w:val="252423"/>
          <w:szCs w:val="22"/>
          <w:shd w:val="clear" w:color="auto" w:fill="FFFFFF"/>
        </w:rPr>
      </w:pPr>
      <w:r w:rsidRPr="00253AFA">
        <w:rPr>
          <w:rFonts w:cs="Arial"/>
          <w:color w:val="252423"/>
          <w:szCs w:val="22"/>
          <w:shd w:val="clear" w:color="auto" w:fill="FFFFFF"/>
        </w:rPr>
        <w:t xml:space="preserve">The </w:t>
      </w:r>
      <w:r w:rsidR="000C582F" w:rsidRPr="00253AFA">
        <w:rPr>
          <w:rFonts w:cs="Arial"/>
          <w:color w:val="252423"/>
          <w:szCs w:val="22"/>
          <w:shd w:val="clear" w:color="auto" w:fill="FFFFFF"/>
        </w:rPr>
        <w:t>OMR</w:t>
      </w:r>
      <w:r w:rsidRPr="00253AFA">
        <w:rPr>
          <w:rFonts w:cs="Arial"/>
          <w:color w:val="252423"/>
          <w:szCs w:val="22"/>
          <w:shd w:val="clear" w:color="auto" w:fill="FFFFFF"/>
        </w:rPr>
        <w:t xml:space="preserve"> Documentum solution </w:t>
      </w:r>
      <w:r w:rsidR="00812CC7" w:rsidRPr="00253AFA">
        <w:rPr>
          <w:rFonts w:cs="Arial"/>
          <w:color w:val="252423"/>
          <w:szCs w:val="22"/>
          <w:shd w:val="clear" w:color="auto" w:fill="FFFFFF"/>
        </w:rPr>
        <w:t xml:space="preserve">import </w:t>
      </w:r>
      <w:r w:rsidR="003F0398" w:rsidRPr="00253AFA">
        <w:rPr>
          <w:rFonts w:cs="Arial"/>
          <w:color w:val="252423"/>
          <w:szCs w:val="22"/>
          <w:shd w:val="clear" w:color="auto" w:fill="FFFFFF"/>
        </w:rPr>
        <w:t xml:space="preserve">candidate </w:t>
      </w:r>
      <w:r w:rsidR="00812CC7" w:rsidRPr="00253AFA">
        <w:rPr>
          <w:rFonts w:cs="Arial"/>
          <w:color w:val="252423"/>
          <w:szCs w:val="22"/>
          <w:shd w:val="clear" w:color="auto" w:fill="FFFFFF"/>
        </w:rPr>
        <w:t xml:space="preserve">scripts from the CFS after the </w:t>
      </w:r>
      <w:proofErr w:type="spellStart"/>
      <w:r w:rsidR="00812CC7" w:rsidRPr="00253AFA">
        <w:rPr>
          <w:rFonts w:cs="Arial"/>
          <w:color w:val="252423"/>
          <w:szCs w:val="22"/>
          <w:shd w:val="clear" w:color="auto" w:fill="FFFFFF"/>
        </w:rPr>
        <w:t>PostScan</w:t>
      </w:r>
      <w:proofErr w:type="spellEnd"/>
      <w:r w:rsidR="00812CC7" w:rsidRPr="00253AFA">
        <w:rPr>
          <w:rFonts w:cs="Arial"/>
          <w:color w:val="252423"/>
          <w:szCs w:val="22"/>
          <w:shd w:val="clear" w:color="auto" w:fill="FFFFFF"/>
        </w:rPr>
        <w:t xml:space="preserve"> operation completes and metadata from the </w:t>
      </w:r>
      <w:proofErr w:type="spellStart"/>
      <w:r w:rsidR="00812CC7" w:rsidRPr="00253AFA">
        <w:rPr>
          <w:rFonts w:cs="Arial"/>
          <w:color w:val="252423"/>
          <w:szCs w:val="22"/>
          <w:shd w:val="clear" w:color="auto" w:fill="FFFFFF"/>
        </w:rPr>
        <w:t>SoftTrac</w:t>
      </w:r>
      <w:proofErr w:type="spellEnd"/>
      <w:r w:rsidR="00812CC7" w:rsidRPr="00253AFA">
        <w:rPr>
          <w:rFonts w:cs="Arial"/>
          <w:color w:val="252423"/>
          <w:szCs w:val="22"/>
          <w:shd w:val="clear" w:color="auto" w:fill="FFFFFF"/>
        </w:rPr>
        <w:t xml:space="preserve"> DB servers</w:t>
      </w:r>
      <w:r w:rsidR="00156B09" w:rsidRPr="00253AFA">
        <w:rPr>
          <w:rFonts w:cs="Arial"/>
          <w:color w:val="252423"/>
          <w:szCs w:val="22"/>
          <w:shd w:val="clear" w:color="auto" w:fill="FFFFFF"/>
        </w:rPr>
        <w:t xml:space="preserve">. </w:t>
      </w:r>
      <w:r w:rsidR="00AD330B" w:rsidRPr="00253AFA">
        <w:rPr>
          <w:rFonts w:cs="Arial"/>
          <w:color w:val="252423"/>
          <w:szCs w:val="22"/>
          <w:shd w:val="clear" w:color="auto" w:fill="FFFFFF"/>
        </w:rPr>
        <w:t xml:space="preserve">Further, send the scripts to </w:t>
      </w:r>
      <w:proofErr w:type="spellStart"/>
      <w:r w:rsidR="00AD330B" w:rsidRPr="00253AFA">
        <w:rPr>
          <w:rFonts w:cs="Arial"/>
          <w:color w:val="252423"/>
          <w:szCs w:val="22"/>
          <w:shd w:val="clear" w:color="auto" w:fill="FFFFFF"/>
        </w:rPr>
        <w:t>Teleform</w:t>
      </w:r>
      <w:proofErr w:type="spellEnd"/>
      <w:r w:rsidR="00AD330B" w:rsidRPr="00253AFA">
        <w:rPr>
          <w:rFonts w:cs="Arial"/>
          <w:color w:val="252423"/>
          <w:szCs w:val="22"/>
          <w:shd w:val="clear" w:color="auto" w:fill="FFFFFF"/>
        </w:rPr>
        <w:t xml:space="preserve"> to </w:t>
      </w:r>
      <w:r w:rsidR="001A1A5B" w:rsidRPr="00253AFA">
        <w:rPr>
          <w:rFonts w:cs="Arial"/>
          <w:color w:val="252423"/>
          <w:szCs w:val="22"/>
          <w:shd w:val="clear" w:color="auto" w:fill="FFFFFF"/>
        </w:rPr>
        <w:t xml:space="preserve">process the Tiff image to </w:t>
      </w:r>
      <w:r w:rsidR="00B014EC" w:rsidRPr="00253AFA">
        <w:rPr>
          <w:rFonts w:cs="Arial"/>
          <w:color w:val="252423"/>
          <w:szCs w:val="22"/>
          <w:shd w:val="clear" w:color="auto" w:fill="FFFFFF"/>
        </w:rPr>
        <w:t>xml format.</w:t>
      </w:r>
    </w:p>
    <w:p w14:paraId="5B72E921" w14:textId="2A46FCDB" w:rsidR="00372C44" w:rsidRPr="00253AFA" w:rsidRDefault="00FF2453" w:rsidP="006E0C50">
      <w:pPr>
        <w:rPr>
          <w:rFonts w:cs="Arial"/>
          <w:szCs w:val="22"/>
        </w:rPr>
      </w:pPr>
      <w:r w:rsidRPr="00253AFA">
        <w:rPr>
          <w:rFonts w:cs="Arial"/>
          <w:color w:val="252423"/>
          <w:szCs w:val="22"/>
          <w:shd w:val="clear" w:color="auto" w:fill="FFFFFF"/>
        </w:rPr>
        <w:t>This</w:t>
      </w:r>
      <w:r w:rsidR="00812795" w:rsidRPr="00253AFA">
        <w:rPr>
          <w:rFonts w:cs="Arial"/>
          <w:color w:val="252423"/>
          <w:szCs w:val="22"/>
          <w:shd w:val="clear" w:color="auto" w:fill="FFFFFF"/>
        </w:rPr>
        <w:t xml:space="preserve"> </w:t>
      </w:r>
      <w:r w:rsidRPr="00253AFA">
        <w:rPr>
          <w:rFonts w:cs="Arial"/>
          <w:color w:val="252423"/>
          <w:szCs w:val="22"/>
          <w:shd w:val="clear" w:color="auto" w:fill="FFFFFF"/>
        </w:rPr>
        <w:t xml:space="preserve">focuses on </w:t>
      </w:r>
      <w:r w:rsidR="00372C44" w:rsidRPr="00253AFA">
        <w:rPr>
          <w:szCs w:val="22"/>
        </w:rPr>
        <w:t xml:space="preserve">Processing all the Clerically marked and Multiple answer sheets of </w:t>
      </w:r>
      <w:r w:rsidR="00372C44" w:rsidRPr="00253AFA">
        <w:rPr>
          <w:rFonts w:cs="Arial"/>
          <w:szCs w:val="22"/>
        </w:rPr>
        <w:t>Cambridge English.</w:t>
      </w:r>
    </w:p>
    <w:p w14:paraId="1CB4ACC4" w14:textId="77777777" w:rsidR="00C10CE3" w:rsidRPr="00571D25" w:rsidRDefault="00C10CE3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21" w:name="_Toc295976806"/>
      <w:bookmarkStart w:id="22" w:name="_Toc475105360"/>
      <w:bookmarkStart w:id="23" w:name="_Toc82779593"/>
      <w:r w:rsidRPr="00571D25">
        <w:rPr>
          <w:rFonts w:cs="Arial"/>
        </w:rPr>
        <w:t>Process Data</w:t>
      </w:r>
      <w:bookmarkEnd w:id="21"/>
      <w:bookmarkEnd w:id="22"/>
      <w:bookmarkEnd w:id="23"/>
    </w:p>
    <w:p w14:paraId="0E2A04E0" w14:textId="7E2DED9D" w:rsidR="00B014EC" w:rsidRPr="00253AFA" w:rsidRDefault="00B014EC" w:rsidP="00D52981">
      <w:pPr>
        <w:pStyle w:val="TableStyle3"/>
        <w:jc w:val="both"/>
        <w:rPr>
          <w:rFonts w:ascii="Arial" w:hAnsi="Arial" w:cs="Arial"/>
          <w:color w:val="auto"/>
          <w:sz w:val="22"/>
          <w:szCs w:val="22"/>
        </w:rPr>
      </w:pPr>
      <w:r w:rsidRPr="00253AFA">
        <w:rPr>
          <w:rFonts w:ascii="Arial" w:hAnsi="Arial" w:cs="Arial"/>
          <w:color w:val="auto"/>
          <w:sz w:val="22"/>
          <w:szCs w:val="22"/>
        </w:rPr>
        <w:t xml:space="preserve">Documentum import the candidate scripts from the output shared by the </w:t>
      </w:r>
      <w:r w:rsidR="00C62A55" w:rsidRPr="00253AFA">
        <w:rPr>
          <w:rFonts w:ascii="Arial" w:hAnsi="Arial" w:cs="Arial"/>
          <w:color w:val="auto"/>
          <w:sz w:val="22"/>
          <w:szCs w:val="22"/>
        </w:rPr>
        <w:t xml:space="preserve">Scanner operations. Then, send the images to </w:t>
      </w:r>
      <w:proofErr w:type="spellStart"/>
      <w:r w:rsidR="00C62A55" w:rsidRPr="00253AFA">
        <w:rPr>
          <w:rFonts w:ascii="Arial" w:hAnsi="Arial" w:cs="Arial"/>
          <w:color w:val="auto"/>
          <w:sz w:val="22"/>
          <w:szCs w:val="22"/>
        </w:rPr>
        <w:t>Teleform</w:t>
      </w:r>
      <w:proofErr w:type="spellEnd"/>
      <w:r w:rsidR="00C62A55" w:rsidRPr="00253AFA">
        <w:rPr>
          <w:rFonts w:ascii="Arial" w:hAnsi="Arial" w:cs="Arial"/>
          <w:color w:val="auto"/>
          <w:sz w:val="22"/>
          <w:szCs w:val="22"/>
        </w:rPr>
        <w:t xml:space="preserve"> to process</w:t>
      </w:r>
      <w:r w:rsidR="001F52FF" w:rsidRPr="00253AFA">
        <w:rPr>
          <w:rFonts w:ascii="Arial" w:hAnsi="Arial" w:cs="Arial"/>
          <w:color w:val="auto"/>
          <w:sz w:val="22"/>
          <w:szCs w:val="22"/>
        </w:rPr>
        <w:t>. Documentum further validate the candidate scripts and create tasks if the data is not valid</w:t>
      </w:r>
      <w:r w:rsidR="003B6BE4" w:rsidRPr="00253AFA">
        <w:rPr>
          <w:rFonts w:ascii="Arial" w:hAnsi="Arial" w:cs="Arial"/>
          <w:color w:val="auto"/>
          <w:sz w:val="22"/>
          <w:szCs w:val="22"/>
        </w:rPr>
        <w:t xml:space="preserve">. Valid scripts will further </w:t>
      </w:r>
      <w:r w:rsidR="007A2802" w:rsidRPr="00253AFA">
        <w:rPr>
          <w:rFonts w:ascii="Arial" w:hAnsi="Arial" w:cs="Arial"/>
          <w:color w:val="auto"/>
          <w:sz w:val="22"/>
          <w:szCs w:val="22"/>
        </w:rPr>
        <w:t>send to Biztalk in the xml format</w:t>
      </w:r>
      <w:r w:rsidR="00D52981">
        <w:rPr>
          <w:rFonts w:ascii="Arial" w:hAnsi="Arial" w:cs="Arial"/>
          <w:color w:val="auto"/>
          <w:sz w:val="22"/>
          <w:szCs w:val="22"/>
        </w:rPr>
        <w:t>.</w:t>
      </w:r>
    </w:p>
    <w:p w14:paraId="7BA316BB" w14:textId="77777777" w:rsidR="00B014EC" w:rsidRPr="00253AFA" w:rsidRDefault="00B014EC" w:rsidP="00EB4791">
      <w:pPr>
        <w:pStyle w:val="TableStyle3"/>
        <w:jc w:val="both"/>
        <w:rPr>
          <w:rFonts w:ascii="Arial" w:hAnsi="Arial" w:cs="Arial"/>
          <w:color w:val="auto"/>
          <w:sz w:val="22"/>
          <w:szCs w:val="22"/>
        </w:rPr>
      </w:pPr>
    </w:p>
    <w:p w14:paraId="5DF7646E" w14:textId="3D1FF5EB" w:rsidR="00EB4791" w:rsidRPr="00253AFA" w:rsidRDefault="00284374" w:rsidP="00EB4791">
      <w:pPr>
        <w:pStyle w:val="TableStyle3"/>
        <w:jc w:val="both"/>
        <w:rPr>
          <w:rFonts w:ascii="Arial" w:eastAsia="Arial Unicode MS" w:hAnsi="Arial" w:cs="Arial"/>
          <w:color w:val="auto"/>
          <w:sz w:val="22"/>
          <w:szCs w:val="22"/>
        </w:rPr>
      </w:pPr>
      <w:proofErr w:type="spellStart"/>
      <w:r w:rsidRPr="00253AFA">
        <w:rPr>
          <w:rFonts w:ascii="Arial" w:hAnsi="Arial" w:cs="Arial"/>
          <w:color w:val="auto"/>
          <w:sz w:val="22"/>
          <w:szCs w:val="22"/>
        </w:rPr>
        <w:t>Teleform</w:t>
      </w:r>
      <w:proofErr w:type="spellEnd"/>
      <w:r w:rsidR="00D572F5" w:rsidRPr="00253AFA">
        <w:rPr>
          <w:rFonts w:ascii="Arial" w:hAnsi="Arial" w:cs="Arial"/>
          <w:color w:val="auto"/>
          <w:sz w:val="22"/>
          <w:szCs w:val="22"/>
        </w:rPr>
        <w:t xml:space="preserve"> </w:t>
      </w:r>
      <w:r w:rsidR="00671089" w:rsidRPr="00253AFA">
        <w:rPr>
          <w:rFonts w:ascii="Arial" w:hAnsi="Arial" w:cs="Arial"/>
          <w:color w:val="auto"/>
          <w:sz w:val="22"/>
          <w:szCs w:val="22"/>
        </w:rPr>
        <w:t xml:space="preserve">reader </w:t>
      </w:r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extract</w:t>
      </w:r>
      <w:r w:rsidR="00671089" w:rsidRPr="00253AFA">
        <w:rPr>
          <w:rFonts w:ascii="Arial" w:eastAsia="Arial Unicode MS" w:hAnsi="Arial" w:cs="Arial"/>
          <w:color w:val="auto"/>
          <w:sz w:val="22"/>
          <w:szCs w:val="22"/>
        </w:rPr>
        <w:t>s</w:t>
      </w:r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data from the form based on the form template previously designed. The form is </w:t>
      </w:r>
      <w:proofErr w:type="gramStart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first of all</w:t>
      </w:r>
      <w:proofErr w:type="gramEnd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identified using a matrix code added by </w:t>
      </w:r>
      <w:proofErr w:type="spellStart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during activation. Then </w:t>
      </w:r>
      <w:proofErr w:type="spellStart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Reader de-skews and scales the image using the cornerstones and references the form template to locate and decode all the fields defined on the form. The validation rules defined in </w:t>
      </w:r>
      <w:proofErr w:type="spellStart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Designer are applied and if any fail, then the form is added to a verification queue. Otherwise, a custom plugin runs to send the form data to the </w:t>
      </w:r>
      <w:proofErr w:type="spellStart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="00EB4791"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Web Services.</w:t>
      </w:r>
    </w:p>
    <w:p w14:paraId="4DC01056" w14:textId="5C3F880F" w:rsidR="00671089" w:rsidRPr="00253AFA" w:rsidRDefault="00671089" w:rsidP="00EB4791">
      <w:pPr>
        <w:pStyle w:val="TableStyle3"/>
        <w:jc w:val="both"/>
        <w:rPr>
          <w:rFonts w:ascii="Arial" w:eastAsia="Arial Unicode MS" w:hAnsi="Arial" w:cs="Arial"/>
          <w:color w:val="auto"/>
          <w:sz w:val="22"/>
          <w:szCs w:val="22"/>
        </w:rPr>
      </w:pPr>
    </w:p>
    <w:p w14:paraId="0C5398F8" w14:textId="73126B0C" w:rsidR="00671089" w:rsidRPr="00253AFA" w:rsidRDefault="00671089" w:rsidP="00EB4791">
      <w:pPr>
        <w:pStyle w:val="TableStyle3"/>
        <w:jc w:val="both"/>
        <w:rPr>
          <w:rFonts w:ascii="Arial" w:eastAsia="Arial Unicode MS" w:hAnsi="Arial" w:cs="Arial"/>
          <w:color w:val="auto"/>
          <w:sz w:val="22"/>
          <w:szCs w:val="22"/>
        </w:rPr>
      </w:pP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</w:t>
      </w:r>
      <w:r w:rsidR="00F05673" w:rsidRPr="00253AFA">
        <w:rPr>
          <w:rFonts w:ascii="Arial" w:eastAsia="Arial Unicode MS" w:hAnsi="Arial" w:cs="Arial"/>
          <w:color w:val="auto"/>
          <w:sz w:val="22"/>
          <w:szCs w:val="22"/>
        </w:rPr>
        <w:t>Verifier</w:t>
      </w:r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reviews and corrects data as a result of validation errors during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Reader stage. A custom plugin also allows several escalation actions to be taken instead – request rescan, mark as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unprocessable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, escalate to business stream. For all results except business stream escalation, the form is removed from the verification queue on submission. A custom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plugin handles creation of the XML output for escalation actions and send it to the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Web Services.</w:t>
      </w:r>
    </w:p>
    <w:p w14:paraId="33B05665" w14:textId="0EEF3BF5" w:rsidR="00671089" w:rsidRPr="00253AFA" w:rsidRDefault="00671089" w:rsidP="00EB4791">
      <w:pPr>
        <w:pStyle w:val="TableStyle3"/>
        <w:jc w:val="both"/>
        <w:rPr>
          <w:rFonts w:ascii="Arial" w:eastAsia="Arial Unicode MS" w:hAnsi="Arial" w:cs="Arial"/>
          <w:color w:val="auto"/>
          <w:sz w:val="22"/>
          <w:szCs w:val="22"/>
        </w:rPr>
      </w:pPr>
    </w:p>
    <w:p w14:paraId="0ADBE2A0" w14:textId="61A5AD42" w:rsidR="00671089" w:rsidRPr="00253AFA" w:rsidRDefault="00671089" w:rsidP="00EB4791">
      <w:pPr>
        <w:pStyle w:val="TableStyle3"/>
        <w:jc w:val="both"/>
        <w:rPr>
          <w:rFonts w:ascii="Arial" w:eastAsia="Arial Unicode MS" w:hAnsi="Arial" w:cs="Arial"/>
          <w:color w:val="auto"/>
          <w:sz w:val="22"/>
          <w:szCs w:val="22"/>
        </w:rPr>
      </w:pP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web service acts as a bridge between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and the message queue. This web service does n</w:t>
      </w:r>
      <w:r w:rsidR="00406523" w:rsidRPr="00253AFA">
        <w:rPr>
          <w:rFonts w:ascii="Arial" w:eastAsia="Arial Unicode MS" w:hAnsi="Arial" w:cs="Arial"/>
          <w:color w:val="auto"/>
          <w:sz w:val="22"/>
          <w:szCs w:val="22"/>
        </w:rPr>
        <w:t>ot</w:t>
      </w:r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process but simply takes the XML output from the custom </w:t>
      </w:r>
      <w:proofErr w:type="spellStart"/>
      <w:r w:rsidRPr="00253AFA">
        <w:rPr>
          <w:rFonts w:ascii="Arial" w:eastAsia="Arial Unicode MS" w:hAnsi="Arial" w:cs="Arial"/>
          <w:color w:val="auto"/>
          <w:sz w:val="22"/>
          <w:szCs w:val="22"/>
        </w:rPr>
        <w:t>TeleForm</w:t>
      </w:r>
      <w:proofErr w:type="spellEnd"/>
      <w:r w:rsidRPr="00253AFA">
        <w:rPr>
          <w:rFonts w:ascii="Arial" w:eastAsia="Arial Unicode MS" w:hAnsi="Arial" w:cs="Arial"/>
          <w:color w:val="auto"/>
          <w:sz w:val="22"/>
          <w:szCs w:val="22"/>
        </w:rPr>
        <w:t xml:space="preserve"> plugin and puts it onto a configured WebSphere MQ destination.</w:t>
      </w:r>
    </w:p>
    <w:p w14:paraId="44BDD58E" w14:textId="77777777" w:rsidR="00671089" w:rsidRPr="00671089" w:rsidRDefault="00671089" w:rsidP="00EB4791">
      <w:pPr>
        <w:pStyle w:val="TableStyle3"/>
        <w:jc w:val="both"/>
        <w:rPr>
          <w:rFonts w:ascii="Arial" w:hAnsi="Arial" w:cs="Arial"/>
          <w:color w:val="auto"/>
          <w:sz w:val="21"/>
          <w:szCs w:val="21"/>
        </w:rPr>
      </w:pPr>
    </w:p>
    <w:p w14:paraId="45CB39B3" w14:textId="41CF08E3" w:rsidR="00D572F5" w:rsidRPr="002110DC" w:rsidRDefault="00D572F5" w:rsidP="00D572F5">
      <w:pPr>
        <w:jc w:val="both"/>
        <w:rPr>
          <w:rFonts w:cs="Arial"/>
          <w:sz w:val="18"/>
          <w:szCs w:val="18"/>
        </w:rPr>
      </w:pPr>
    </w:p>
    <w:p w14:paraId="5D08898B" w14:textId="70D94804" w:rsidR="00D572F5" w:rsidRPr="00253AFA" w:rsidRDefault="00F51B32" w:rsidP="00D572F5">
      <w:pPr>
        <w:jc w:val="both"/>
        <w:rPr>
          <w:rFonts w:cs="Arial"/>
          <w:szCs w:val="22"/>
        </w:rPr>
      </w:pPr>
      <w:r w:rsidRPr="00253AFA">
        <w:rPr>
          <w:rFonts w:cs="Arial"/>
          <w:szCs w:val="22"/>
        </w:rPr>
        <w:t>The below is the high</w:t>
      </w:r>
      <w:r w:rsidR="00BB0176" w:rsidRPr="00253AFA">
        <w:rPr>
          <w:rFonts w:cs="Arial"/>
          <w:szCs w:val="22"/>
        </w:rPr>
        <w:t>-</w:t>
      </w:r>
      <w:r w:rsidRPr="00253AFA">
        <w:rPr>
          <w:rFonts w:cs="Arial"/>
          <w:szCs w:val="22"/>
        </w:rPr>
        <w:t>level processing of the scripts inside the Documentum</w:t>
      </w:r>
    </w:p>
    <w:p w14:paraId="4FD075F1" w14:textId="0B498582" w:rsidR="00F51B32" w:rsidRPr="00571D25" w:rsidRDefault="00F51B32" w:rsidP="00D572F5">
      <w:pPr>
        <w:jc w:val="both"/>
        <w:rPr>
          <w:rFonts w:cs="Arial"/>
        </w:rPr>
      </w:pPr>
    </w:p>
    <w:p w14:paraId="1E937DC2" w14:textId="05FD4171" w:rsidR="00F51B32" w:rsidRPr="00571D25" w:rsidRDefault="00C73D77" w:rsidP="00D572F5">
      <w:pPr>
        <w:jc w:val="both"/>
        <w:rPr>
          <w:rFonts w:cs="Arial"/>
        </w:rPr>
      </w:pPr>
      <w:r>
        <w:object w:dxaOrig="18290" w:dyaOrig="4291" w14:anchorId="38C35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09.5pt" o:ole="">
            <v:imagedata r:id="rId31" o:title=""/>
          </v:shape>
          <o:OLEObject Type="Embed" ProgID="Visio.Drawing.15" ShapeID="_x0000_i1025" DrawAspect="Content" ObjectID="_1693641765" r:id="rId32"/>
        </w:object>
      </w:r>
    </w:p>
    <w:p w14:paraId="079AA98E" w14:textId="536755DF" w:rsidR="00D572F5" w:rsidRPr="00571D25" w:rsidRDefault="00D572F5" w:rsidP="00D572F5">
      <w:pPr>
        <w:jc w:val="both"/>
        <w:rPr>
          <w:rFonts w:cs="Arial"/>
        </w:rPr>
      </w:pPr>
    </w:p>
    <w:p w14:paraId="3E562913" w14:textId="0A72884F" w:rsidR="00D572F5" w:rsidRPr="00571D25" w:rsidRDefault="00D572F5" w:rsidP="00D572F5">
      <w:pPr>
        <w:jc w:val="both"/>
        <w:rPr>
          <w:rFonts w:cs="Arial"/>
        </w:rPr>
      </w:pPr>
    </w:p>
    <w:p w14:paraId="6328188A" w14:textId="04B14072" w:rsidR="00D572F5" w:rsidRDefault="00D572F5" w:rsidP="00D572F5">
      <w:pPr>
        <w:jc w:val="both"/>
        <w:rPr>
          <w:rFonts w:cs="Arial"/>
        </w:rPr>
      </w:pPr>
    </w:p>
    <w:p w14:paraId="1F020D63" w14:textId="2CC85CBE" w:rsidR="00F040BA" w:rsidRDefault="00F040BA" w:rsidP="00D572F5">
      <w:pPr>
        <w:jc w:val="both"/>
        <w:rPr>
          <w:rFonts w:cs="Arial"/>
        </w:rPr>
      </w:pPr>
    </w:p>
    <w:p w14:paraId="1D9AAD55" w14:textId="77B54E77" w:rsidR="00F040BA" w:rsidRDefault="00F040BA" w:rsidP="00D572F5">
      <w:pPr>
        <w:jc w:val="both"/>
        <w:rPr>
          <w:rFonts w:cs="Arial"/>
        </w:rPr>
      </w:pPr>
    </w:p>
    <w:p w14:paraId="01902FC8" w14:textId="2DFA6DEC" w:rsidR="00F040BA" w:rsidRDefault="00F040BA" w:rsidP="00D572F5">
      <w:pPr>
        <w:jc w:val="both"/>
        <w:rPr>
          <w:rFonts w:cs="Arial"/>
        </w:rPr>
      </w:pPr>
    </w:p>
    <w:p w14:paraId="7B57C512" w14:textId="6CC25F3A" w:rsidR="00F040BA" w:rsidRDefault="00F040BA" w:rsidP="00D572F5">
      <w:pPr>
        <w:jc w:val="both"/>
        <w:rPr>
          <w:rFonts w:cs="Arial"/>
        </w:rPr>
      </w:pPr>
    </w:p>
    <w:p w14:paraId="77CC1746" w14:textId="17589272" w:rsidR="00F040BA" w:rsidRDefault="00F040BA" w:rsidP="00D572F5">
      <w:pPr>
        <w:jc w:val="both"/>
        <w:rPr>
          <w:rFonts w:cs="Arial"/>
        </w:rPr>
      </w:pPr>
    </w:p>
    <w:p w14:paraId="3BF6DBCF" w14:textId="6126C22E" w:rsidR="00F040BA" w:rsidRDefault="00F040BA" w:rsidP="00D572F5">
      <w:pPr>
        <w:jc w:val="both"/>
        <w:rPr>
          <w:rFonts w:cs="Arial"/>
        </w:rPr>
      </w:pPr>
    </w:p>
    <w:p w14:paraId="26F453C0" w14:textId="4A8D37F5" w:rsidR="00F040BA" w:rsidRDefault="00F040BA" w:rsidP="00D572F5">
      <w:pPr>
        <w:jc w:val="both"/>
        <w:rPr>
          <w:rFonts w:cs="Arial"/>
        </w:rPr>
      </w:pPr>
    </w:p>
    <w:p w14:paraId="26A897C2" w14:textId="3426870F" w:rsidR="00F040BA" w:rsidRDefault="00F040BA" w:rsidP="00D572F5">
      <w:pPr>
        <w:jc w:val="both"/>
        <w:rPr>
          <w:rFonts w:cs="Arial"/>
        </w:rPr>
      </w:pPr>
    </w:p>
    <w:p w14:paraId="451825B6" w14:textId="77777777" w:rsidR="00F040BA" w:rsidRPr="00571D25" w:rsidRDefault="00F040BA" w:rsidP="00D572F5">
      <w:pPr>
        <w:jc w:val="both"/>
        <w:rPr>
          <w:rFonts w:cs="Arial"/>
        </w:rPr>
      </w:pPr>
    </w:p>
    <w:p w14:paraId="62F76D8C" w14:textId="054B5D13" w:rsidR="008C06C1" w:rsidRPr="00571D25" w:rsidRDefault="00B6278C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24" w:name="_Toc295976809"/>
      <w:bookmarkStart w:id="25" w:name="_Toc286861363"/>
      <w:bookmarkStart w:id="26" w:name="_Toc82779594"/>
      <w:bookmarkStart w:id="27" w:name="_Toc475105361"/>
      <w:r w:rsidRPr="00571D25">
        <w:rPr>
          <w:rFonts w:cs="Arial"/>
        </w:rPr>
        <w:t>Integration Architecture</w:t>
      </w:r>
      <w:bookmarkEnd w:id="26"/>
    </w:p>
    <w:p w14:paraId="4028031A" w14:textId="77777777" w:rsidR="00FF2453" w:rsidRPr="00571D25" w:rsidRDefault="00FF2453" w:rsidP="00FF2453">
      <w:pPr>
        <w:pStyle w:val="ListParagraph"/>
        <w:ind w:left="432"/>
        <w:jc w:val="both"/>
        <w:rPr>
          <w:rFonts w:ascii="Arial" w:hAnsi="Arial" w:cs="Arial"/>
          <w:u w:val="single"/>
        </w:rPr>
      </w:pPr>
    </w:p>
    <w:p w14:paraId="5A0BC340" w14:textId="1AD3F82D" w:rsidR="00FF2453" w:rsidRPr="00571D25" w:rsidRDefault="00393940" w:rsidP="00FF2453">
      <w:pPr>
        <w:pStyle w:val="ListParagraph"/>
        <w:ind w:left="432"/>
        <w:jc w:val="both"/>
        <w:rPr>
          <w:rFonts w:ascii="Arial" w:hAnsi="Arial" w:cs="Arial"/>
          <w:i/>
          <w:iCs/>
        </w:rPr>
      </w:pPr>
      <w:r>
        <w:rPr>
          <w:noProof/>
        </w:rPr>
        <w:drawing>
          <wp:inline distT="0" distB="0" distL="0" distR="0" wp14:anchorId="50E495D0" wp14:editId="6C5420A1">
            <wp:extent cx="5724524" cy="3886200"/>
            <wp:effectExtent l="0" t="0" r="0" b="0"/>
            <wp:docPr id="93449089" name="Picture 166517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17798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248" w14:textId="6616A0CF" w:rsidR="000E7BF4" w:rsidRPr="00571D25" w:rsidRDefault="000E7BF4" w:rsidP="00B6278C">
      <w:pPr>
        <w:pStyle w:val="BodyText"/>
        <w:rPr>
          <w:rFonts w:cs="Arial"/>
          <w:lang w:eastAsia="en-GB"/>
        </w:rPr>
      </w:pPr>
    </w:p>
    <w:p w14:paraId="4C83D425" w14:textId="77777777" w:rsidR="00C229E9" w:rsidRPr="00C229E9" w:rsidRDefault="00C229E9" w:rsidP="00C229E9">
      <w:pPr>
        <w:pStyle w:val="BodyText"/>
        <w:rPr>
          <w:lang w:eastAsia="en-GB"/>
        </w:rPr>
      </w:pPr>
    </w:p>
    <w:p w14:paraId="6410B2AB" w14:textId="69FC980E" w:rsidR="00966321" w:rsidRPr="00571D25" w:rsidRDefault="00966321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28" w:name="_Toc82779595"/>
      <w:r w:rsidRPr="00571D25">
        <w:rPr>
          <w:rFonts w:cs="Arial"/>
        </w:rPr>
        <w:t>D</w:t>
      </w:r>
      <w:r w:rsidR="00DF4429" w:rsidRPr="00571D25">
        <w:rPr>
          <w:rFonts w:cs="Arial"/>
        </w:rPr>
        <w:t>ocumentum</w:t>
      </w:r>
      <w:r w:rsidRPr="00571D25">
        <w:rPr>
          <w:rFonts w:cs="Arial"/>
        </w:rPr>
        <w:t xml:space="preserve"> Object</w:t>
      </w:r>
      <w:r w:rsidR="00DF4429" w:rsidRPr="00571D25">
        <w:rPr>
          <w:rFonts w:cs="Arial"/>
        </w:rPr>
        <w:t xml:space="preserve"> types</w:t>
      </w:r>
      <w:bookmarkEnd w:id="28"/>
    </w:p>
    <w:tbl>
      <w:tblPr>
        <w:tblStyle w:val="TableTheme"/>
        <w:tblW w:w="8926" w:type="dxa"/>
        <w:tblLayout w:type="fixed"/>
        <w:tblLook w:val="04A0" w:firstRow="1" w:lastRow="0" w:firstColumn="1" w:lastColumn="0" w:noHBand="0" w:noVBand="1"/>
      </w:tblPr>
      <w:tblGrid>
        <w:gridCol w:w="828"/>
        <w:gridCol w:w="3562"/>
        <w:gridCol w:w="4536"/>
      </w:tblGrid>
      <w:tr w:rsidR="00DF4429" w:rsidRPr="00571D25" w14:paraId="069FCECC" w14:textId="77777777" w:rsidTr="005B4C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6C5FA971" w14:textId="32AE3813" w:rsidR="00DF4429" w:rsidRPr="005B4CED" w:rsidRDefault="00DF4429" w:rsidP="001D218D">
            <w:pPr>
              <w:jc w:val="center"/>
              <w:rPr>
                <w:rFonts w:cs="Arial"/>
                <w:color w:val="FFFFFF" w:themeColor="background1"/>
                <w:szCs w:val="22"/>
              </w:rPr>
            </w:pPr>
            <w:proofErr w:type="spellStart"/>
            <w:proofErr w:type="gramStart"/>
            <w:r w:rsidRPr="005B4CED">
              <w:rPr>
                <w:rFonts w:cs="Arial"/>
                <w:color w:val="FFFFFF" w:themeColor="background1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3562" w:type="dxa"/>
            <w:vAlign w:val="center"/>
          </w:tcPr>
          <w:p w14:paraId="2CF43D7A" w14:textId="37CF1ED2" w:rsidR="00DF4429" w:rsidRPr="005B4CED" w:rsidRDefault="00DF4429" w:rsidP="001D21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  <w:r w:rsidRPr="005B4CED">
              <w:rPr>
                <w:rFonts w:cs="Arial"/>
                <w:color w:val="FFFFFF" w:themeColor="background1"/>
                <w:szCs w:val="22"/>
              </w:rPr>
              <w:t xml:space="preserve">Object </w:t>
            </w:r>
            <w:r w:rsidR="00447574" w:rsidRPr="005B4CED">
              <w:rPr>
                <w:rFonts w:cs="Arial"/>
                <w:color w:val="FFFFFF" w:themeColor="background1"/>
                <w:szCs w:val="22"/>
              </w:rPr>
              <w:t>Type</w:t>
            </w:r>
          </w:p>
        </w:tc>
        <w:tc>
          <w:tcPr>
            <w:tcW w:w="4536" w:type="dxa"/>
            <w:vAlign w:val="center"/>
          </w:tcPr>
          <w:p w14:paraId="045D1FE3" w14:textId="77777777" w:rsidR="00DF4429" w:rsidRPr="005B4CED" w:rsidRDefault="00DF4429" w:rsidP="001D21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</w:p>
          <w:p w14:paraId="7E214535" w14:textId="6965E05C" w:rsidR="00DF4429" w:rsidRPr="005B4CED" w:rsidRDefault="00DF4429" w:rsidP="001D21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  <w:r w:rsidRPr="005B4CED">
              <w:rPr>
                <w:rFonts w:cs="Arial"/>
                <w:color w:val="FFFFFF" w:themeColor="background1"/>
                <w:szCs w:val="22"/>
              </w:rPr>
              <w:t>Functionality</w:t>
            </w:r>
          </w:p>
          <w:p w14:paraId="19FFD51F" w14:textId="29F02DFE" w:rsidR="00DF4429" w:rsidRPr="005B4CED" w:rsidRDefault="00DF4429" w:rsidP="001D21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</w:p>
        </w:tc>
      </w:tr>
      <w:tr w:rsidR="00372814" w:rsidRPr="00571D25" w14:paraId="4D4DA71B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3BCD14FE" w14:textId="4374CF3F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1</w:t>
            </w:r>
          </w:p>
        </w:tc>
        <w:tc>
          <w:tcPr>
            <w:tcW w:w="3562" w:type="dxa"/>
          </w:tcPr>
          <w:p w14:paraId="45AB268B" w14:textId="733F7D6C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CA_CONFIG</w:t>
            </w:r>
          </w:p>
        </w:tc>
        <w:tc>
          <w:tcPr>
            <w:tcW w:w="4536" w:type="dxa"/>
          </w:tcPr>
          <w:p w14:paraId="7F5725AF" w14:textId="65BB9AC2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 xml:space="preserve">This object type is to store/obtain config data related to </w:t>
            </w:r>
            <w:proofErr w:type="spellStart"/>
            <w:r w:rsidRPr="005B4CED">
              <w:rPr>
                <w:rFonts w:cs="Arial"/>
                <w:szCs w:val="22"/>
              </w:rPr>
              <w:t>Softrac</w:t>
            </w:r>
            <w:proofErr w:type="spellEnd"/>
            <w:r w:rsidRPr="005B4CED">
              <w:rPr>
                <w:rFonts w:cs="Arial"/>
                <w:szCs w:val="22"/>
              </w:rPr>
              <w:t xml:space="preserve"> database connection details</w:t>
            </w:r>
          </w:p>
        </w:tc>
      </w:tr>
      <w:tr w:rsidR="00372814" w:rsidRPr="00571D25" w14:paraId="226123ED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37108C74" w14:textId="692CEE7F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2</w:t>
            </w:r>
          </w:p>
        </w:tc>
        <w:tc>
          <w:tcPr>
            <w:tcW w:w="3562" w:type="dxa"/>
          </w:tcPr>
          <w:p w14:paraId="10E90939" w14:textId="7BC67F29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CA_OMR_BATCH</w:t>
            </w:r>
          </w:p>
        </w:tc>
        <w:tc>
          <w:tcPr>
            <w:tcW w:w="4536" w:type="dxa"/>
          </w:tcPr>
          <w:p w14:paraId="439E138F" w14:textId="09093FDC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 xml:space="preserve">This Object Type is to maintain the batch details </w:t>
            </w:r>
          </w:p>
        </w:tc>
      </w:tr>
      <w:tr w:rsidR="00372814" w:rsidRPr="00571D25" w14:paraId="7C9C3CCA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03ABFFD0" w14:textId="42E3870E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3</w:t>
            </w:r>
          </w:p>
        </w:tc>
        <w:tc>
          <w:tcPr>
            <w:tcW w:w="3562" w:type="dxa"/>
          </w:tcPr>
          <w:p w14:paraId="78817153" w14:textId="2DC0FD67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CA_OMR_BLAO</w:t>
            </w:r>
          </w:p>
        </w:tc>
        <w:tc>
          <w:tcPr>
            <w:tcW w:w="4536" w:type="dxa"/>
          </w:tcPr>
          <w:p w14:paraId="5FC61FAC" w14:textId="77777777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This Object is basically to obtain/process the details of BLAO objects</w:t>
            </w:r>
          </w:p>
          <w:p w14:paraId="087B4895" w14:textId="77777777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</w:p>
        </w:tc>
      </w:tr>
      <w:tr w:rsidR="00372814" w:rsidRPr="00571D25" w14:paraId="28CE684E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10D50839" w14:textId="4EB9FFB8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4</w:t>
            </w:r>
          </w:p>
        </w:tc>
        <w:tc>
          <w:tcPr>
            <w:tcW w:w="3562" w:type="dxa"/>
          </w:tcPr>
          <w:p w14:paraId="57A9297A" w14:textId="509427CF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CA_OMR_CANDIDATE_SCRIPT</w:t>
            </w:r>
          </w:p>
        </w:tc>
        <w:tc>
          <w:tcPr>
            <w:tcW w:w="4536" w:type="dxa"/>
          </w:tcPr>
          <w:p w14:paraId="702A7B70" w14:textId="5EC8149A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All candidate scripts related information are stored in this object type</w:t>
            </w:r>
          </w:p>
        </w:tc>
      </w:tr>
      <w:tr w:rsidR="00372814" w:rsidRPr="00571D25" w14:paraId="2A64205E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1184527A" w14:textId="3CCB4112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5</w:t>
            </w:r>
          </w:p>
        </w:tc>
        <w:tc>
          <w:tcPr>
            <w:tcW w:w="3562" w:type="dxa"/>
          </w:tcPr>
          <w:p w14:paraId="1C5CD981" w14:textId="5C8C234F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CA_OMR_FOLDER</w:t>
            </w:r>
          </w:p>
        </w:tc>
        <w:tc>
          <w:tcPr>
            <w:tcW w:w="4536" w:type="dxa"/>
          </w:tcPr>
          <w:p w14:paraId="590EDDE9" w14:textId="07336A64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Folder details and its attributes are stored in this object type</w:t>
            </w:r>
          </w:p>
        </w:tc>
      </w:tr>
      <w:tr w:rsidR="00372814" w:rsidRPr="00571D25" w14:paraId="14664BC8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5E3A7F21" w14:textId="5A8525E4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6</w:t>
            </w:r>
          </w:p>
        </w:tc>
        <w:tc>
          <w:tcPr>
            <w:tcW w:w="3562" w:type="dxa"/>
          </w:tcPr>
          <w:p w14:paraId="052BEBAF" w14:textId="410B7212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CA_OMR_IMAGE</w:t>
            </w:r>
          </w:p>
        </w:tc>
        <w:tc>
          <w:tcPr>
            <w:tcW w:w="4536" w:type="dxa"/>
          </w:tcPr>
          <w:p w14:paraId="00D55D3B" w14:textId="6F23F8FF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This object type is basically used to save image details, id scan id etc</w:t>
            </w:r>
          </w:p>
        </w:tc>
      </w:tr>
      <w:tr w:rsidR="00372814" w:rsidRPr="00571D25" w14:paraId="38E64A80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3376015A" w14:textId="52145462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lastRenderedPageBreak/>
              <w:t>7</w:t>
            </w:r>
          </w:p>
        </w:tc>
        <w:tc>
          <w:tcPr>
            <w:tcW w:w="3562" w:type="dxa"/>
          </w:tcPr>
          <w:p w14:paraId="1EA7254D" w14:textId="70F61648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CA_OMR_REDERIVE_REQUEST</w:t>
            </w:r>
          </w:p>
        </w:tc>
        <w:tc>
          <w:tcPr>
            <w:tcW w:w="4536" w:type="dxa"/>
          </w:tcPr>
          <w:p w14:paraId="61313C61" w14:textId="2BC1AA77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This object type is basically used to find request details</w:t>
            </w:r>
          </w:p>
        </w:tc>
      </w:tr>
      <w:tr w:rsidR="00372814" w:rsidRPr="00571D25" w14:paraId="22662725" w14:textId="77777777" w:rsidTr="005B4CED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75C4F49A" w14:textId="3FB556B2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8</w:t>
            </w:r>
          </w:p>
        </w:tc>
        <w:tc>
          <w:tcPr>
            <w:tcW w:w="3562" w:type="dxa"/>
          </w:tcPr>
          <w:p w14:paraId="3C0A7147" w14:textId="2ACBBEBC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OMR_TRACKING</w:t>
            </w:r>
          </w:p>
        </w:tc>
        <w:tc>
          <w:tcPr>
            <w:tcW w:w="4536" w:type="dxa"/>
          </w:tcPr>
          <w:p w14:paraId="20E8EA03" w14:textId="6561047E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 xml:space="preserve">This object type is basically used to </w:t>
            </w:r>
            <w:proofErr w:type="spellStart"/>
            <w:r w:rsidRPr="005B4CED">
              <w:rPr>
                <w:rFonts w:cs="Arial"/>
                <w:szCs w:val="22"/>
              </w:rPr>
              <w:t>omr</w:t>
            </w:r>
            <w:proofErr w:type="spellEnd"/>
            <w:r w:rsidRPr="005B4CED">
              <w:rPr>
                <w:rFonts w:cs="Arial"/>
                <w:szCs w:val="22"/>
              </w:rPr>
              <w:t xml:space="preserve"> tracking details, scanner details</w:t>
            </w:r>
          </w:p>
        </w:tc>
      </w:tr>
      <w:tr w:rsidR="00372814" w:rsidRPr="00571D25" w14:paraId="058D8B7A" w14:textId="77777777" w:rsidTr="005B4CE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43F876CE" w14:textId="55F63994" w:rsidR="00372814" w:rsidRPr="005B4CED" w:rsidRDefault="00372814" w:rsidP="00372814">
            <w:pPr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9</w:t>
            </w:r>
          </w:p>
        </w:tc>
        <w:tc>
          <w:tcPr>
            <w:tcW w:w="3562" w:type="dxa"/>
          </w:tcPr>
          <w:p w14:paraId="2DF297CD" w14:textId="620BBA81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OMR_EXCEPTION</w:t>
            </w:r>
          </w:p>
        </w:tc>
        <w:tc>
          <w:tcPr>
            <w:tcW w:w="4536" w:type="dxa"/>
          </w:tcPr>
          <w:p w14:paraId="3FB10805" w14:textId="76FEDB99" w:rsidR="00372814" w:rsidRPr="005B4CED" w:rsidRDefault="00372814" w:rsidP="00372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5B4CED">
              <w:rPr>
                <w:rFonts w:cs="Arial"/>
                <w:szCs w:val="22"/>
              </w:rPr>
              <w:t>This object type is basically used to find out exception details</w:t>
            </w:r>
          </w:p>
        </w:tc>
      </w:tr>
    </w:tbl>
    <w:p w14:paraId="406C806B" w14:textId="0C58C163" w:rsidR="00B55FB7" w:rsidRPr="00571D25" w:rsidRDefault="00C10CE3" w:rsidP="00B55FB7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29" w:name="_Toc82779596"/>
      <w:r w:rsidRPr="00571D25">
        <w:rPr>
          <w:rFonts w:cs="Arial"/>
        </w:rPr>
        <w:t>Application URLs</w:t>
      </w:r>
      <w:bookmarkEnd w:id="27"/>
      <w:bookmarkEnd w:id="29"/>
    </w:p>
    <w:tbl>
      <w:tblPr>
        <w:tblStyle w:val="TableTheme"/>
        <w:tblW w:w="9042" w:type="dxa"/>
        <w:tblLook w:val="04A0" w:firstRow="1" w:lastRow="0" w:firstColumn="1" w:lastColumn="0" w:noHBand="0" w:noVBand="1"/>
      </w:tblPr>
      <w:tblGrid>
        <w:gridCol w:w="1856"/>
        <w:gridCol w:w="7186"/>
      </w:tblGrid>
      <w:tr w:rsidR="003C6F6B" w:rsidRPr="00571D25" w14:paraId="1CB4ACCD" w14:textId="77777777" w:rsidTr="005F28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  <w:noWrap/>
            <w:vAlign w:val="center"/>
            <w:hideMark/>
          </w:tcPr>
          <w:p w14:paraId="1CB4ACCB" w14:textId="77777777" w:rsidR="003C6F6B" w:rsidRPr="002E59D1" w:rsidRDefault="003C6F6B" w:rsidP="001D218D">
            <w:pPr>
              <w:jc w:val="center"/>
              <w:rPr>
                <w:rFonts w:cs="Arial"/>
                <w:color w:val="FFFFFF" w:themeColor="background1"/>
                <w:szCs w:val="22"/>
              </w:rPr>
            </w:pPr>
            <w:r w:rsidRPr="002E59D1">
              <w:rPr>
                <w:rFonts w:cs="Arial"/>
                <w:color w:val="FFFFFF" w:themeColor="background1"/>
                <w:szCs w:val="22"/>
              </w:rPr>
              <w:t>Environment</w:t>
            </w:r>
          </w:p>
        </w:tc>
        <w:tc>
          <w:tcPr>
            <w:tcW w:w="7186" w:type="dxa"/>
            <w:noWrap/>
            <w:vAlign w:val="center"/>
            <w:hideMark/>
          </w:tcPr>
          <w:p w14:paraId="1CB4ACCC" w14:textId="77777777" w:rsidR="003C6F6B" w:rsidRPr="002E59D1" w:rsidRDefault="003C6F6B" w:rsidP="001D21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  <w:r w:rsidRPr="002E59D1">
              <w:rPr>
                <w:rFonts w:cs="Arial"/>
                <w:color w:val="FFFFFF" w:themeColor="background1"/>
                <w:szCs w:val="22"/>
              </w:rPr>
              <w:t>Application URL</w:t>
            </w:r>
          </w:p>
        </w:tc>
      </w:tr>
      <w:tr w:rsidR="005F288E" w:rsidRPr="005F288E" w14:paraId="4384E33D" w14:textId="77777777" w:rsidTr="005F28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  <w:noWrap/>
            <w:vAlign w:val="center"/>
            <w:hideMark/>
          </w:tcPr>
          <w:p w14:paraId="2FBDB5AB" w14:textId="77777777" w:rsidR="005F288E" w:rsidRPr="002E59D1" w:rsidRDefault="005F288E" w:rsidP="005F288E">
            <w:pPr>
              <w:jc w:val="center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DEV</w:t>
            </w:r>
          </w:p>
        </w:tc>
        <w:tc>
          <w:tcPr>
            <w:tcW w:w="7186" w:type="dxa"/>
            <w:noWrap/>
            <w:vAlign w:val="center"/>
            <w:hideMark/>
          </w:tcPr>
          <w:p w14:paraId="1BEF39B0" w14:textId="73AF4A78" w:rsidR="005F288E" w:rsidRPr="002E59D1" w:rsidRDefault="005F288E" w:rsidP="005F28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http://dev-</w:t>
            </w:r>
            <w:r w:rsidR="00372814" w:rsidRPr="002E59D1">
              <w:rPr>
                <w:rFonts w:cs="Arial"/>
                <w:color w:val="000000"/>
                <w:szCs w:val="22"/>
              </w:rPr>
              <w:t>omr</w:t>
            </w:r>
            <w:r w:rsidRPr="002E59D1">
              <w:rPr>
                <w:rFonts w:cs="Arial"/>
                <w:color w:val="000000"/>
                <w:szCs w:val="22"/>
              </w:rPr>
              <w:t>scanning.ucles.internal</w:t>
            </w:r>
          </w:p>
        </w:tc>
      </w:tr>
      <w:tr w:rsidR="005F288E" w:rsidRPr="005F288E" w14:paraId="286E1E43" w14:textId="77777777" w:rsidTr="005F288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  <w:noWrap/>
            <w:vAlign w:val="center"/>
            <w:hideMark/>
          </w:tcPr>
          <w:p w14:paraId="5C0E6DE1" w14:textId="77777777" w:rsidR="005F288E" w:rsidRPr="002E59D1" w:rsidRDefault="005F288E" w:rsidP="005F288E">
            <w:pPr>
              <w:jc w:val="center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QA1</w:t>
            </w:r>
          </w:p>
        </w:tc>
        <w:tc>
          <w:tcPr>
            <w:tcW w:w="7186" w:type="dxa"/>
            <w:noWrap/>
            <w:vAlign w:val="center"/>
            <w:hideMark/>
          </w:tcPr>
          <w:p w14:paraId="309A3EF6" w14:textId="2C57A2EB" w:rsidR="005F288E" w:rsidRPr="002E59D1" w:rsidRDefault="005F288E" w:rsidP="005F28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http://qa1-</w:t>
            </w:r>
            <w:r w:rsidR="00372814" w:rsidRPr="002E59D1">
              <w:rPr>
                <w:rFonts w:cs="Arial"/>
                <w:color w:val="000000"/>
                <w:szCs w:val="22"/>
              </w:rPr>
              <w:t>omr</w:t>
            </w:r>
            <w:r w:rsidRPr="002E59D1">
              <w:rPr>
                <w:rFonts w:cs="Arial"/>
                <w:color w:val="000000"/>
                <w:szCs w:val="22"/>
              </w:rPr>
              <w:t>scanning.ucles.internal</w:t>
            </w:r>
          </w:p>
        </w:tc>
      </w:tr>
      <w:tr w:rsidR="005F288E" w:rsidRPr="005F288E" w14:paraId="5CB771E4" w14:textId="77777777" w:rsidTr="005F28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  <w:noWrap/>
            <w:vAlign w:val="center"/>
            <w:hideMark/>
          </w:tcPr>
          <w:p w14:paraId="238BC157" w14:textId="17A1DACB" w:rsidR="005F288E" w:rsidRPr="002E59D1" w:rsidRDefault="005F288E" w:rsidP="005F288E">
            <w:pPr>
              <w:jc w:val="center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PP</w:t>
            </w:r>
            <w:r w:rsidR="005B4CED" w:rsidRPr="002E59D1">
              <w:rPr>
                <w:rFonts w:cs="Arial"/>
                <w:color w:val="000000"/>
                <w:szCs w:val="22"/>
              </w:rPr>
              <w:t>2</w:t>
            </w:r>
          </w:p>
        </w:tc>
        <w:tc>
          <w:tcPr>
            <w:tcW w:w="7186" w:type="dxa"/>
            <w:noWrap/>
            <w:vAlign w:val="center"/>
            <w:hideMark/>
          </w:tcPr>
          <w:p w14:paraId="4384E7A5" w14:textId="1FA73762" w:rsidR="005F288E" w:rsidRPr="002E59D1" w:rsidRDefault="005F288E" w:rsidP="005F28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http://pp2-</w:t>
            </w:r>
            <w:r w:rsidR="00372814" w:rsidRPr="002E59D1">
              <w:rPr>
                <w:rFonts w:cs="Arial"/>
                <w:color w:val="000000"/>
                <w:szCs w:val="22"/>
              </w:rPr>
              <w:t>omr</w:t>
            </w:r>
            <w:r w:rsidRPr="002E59D1">
              <w:rPr>
                <w:rFonts w:cs="Arial"/>
                <w:color w:val="000000"/>
                <w:szCs w:val="22"/>
              </w:rPr>
              <w:t>scanning.ucles.internal</w:t>
            </w:r>
          </w:p>
        </w:tc>
      </w:tr>
      <w:tr w:rsidR="005F288E" w:rsidRPr="005F288E" w14:paraId="286112A2" w14:textId="77777777" w:rsidTr="005F28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  <w:noWrap/>
            <w:vAlign w:val="center"/>
            <w:hideMark/>
          </w:tcPr>
          <w:p w14:paraId="04992693" w14:textId="77777777" w:rsidR="005F288E" w:rsidRPr="002E59D1" w:rsidRDefault="005F288E" w:rsidP="005F288E">
            <w:pPr>
              <w:jc w:val="center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PROD</w:t>
            </w:r>
          </w:p>
        </w:tc>
        <w:tc>
          <w:tcPr>
            <w:tcW w:w="7186" w:type="dxa"/>
            <w:noWrap/>
            <w:vAlign w:val="center"/>
            <w:hideMark/>
          </w:tcPr>
          <w:p w14:paraId="02699AB7" w14:textId="42353251" w:rsidR="005F288E" w:rsidRPr="002E59D1" w:rsidRDefault="005F288E" w:rsidP="005F28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2E59D1">
              <w:rPr>
                <w:rFonts w:cs="Arial"/>
                <w:color w:val="000000"/>
                <w:szCs w:val="22"/>
              </w:rPr>
              <w:t>http://</w:t>
            </w:r>
            <w:r w:rsidR="00372814" w:rsidRPr="002E59D1">
              <w:rPr>
                <w:rFonts w:cs="Arial"/>
                <w:color w:val="000000"/>
                <w:szCs w:val="22"/>
              </w:rPr>
              <w:t>omr</w:t>
            </w:r>
            <w:r w:rsidRPr="002E59D1">
              <w:rPr>
                <w:rFonts w:cs="Arial"/>
                <w:color w:val="000000"/>
                <w:szCs w:val="22"/>
              </w:rPr>
              <w:t>scanning.ucles.internal/</w:t>
            </w:r>
          </w:p>
        </w:tc>
      </w:tr>
    </w:tbl>
    <w:p w14:paraId="1CB4AD23" w14:textId="66AAF1EA" w:rsidR="00C10CE3" w:rsidRPr="00571D25" w:rsidRDefault="00C10CE3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30" w:name="_Toc475105362"/>
      <w:bookmarkStart w:id="31" w:name="_Toc82779597"/>
      <w:r w:rsidRPr="00571D25">
        <w:rPr>
          <w:rFonts w:cs="Arial"/>
        </w:rPr>
        <w:t>Logical Architecture</w:t>
      </w:r>
      <w:bookmarkEnd w:id="24"/>
      <w:bookmarkEnd w:id="25"/>
      <w:bookmarkEnd w:id="30"/>
      <w:bookmarkEnd w:id="31"/>
    </w:p>
    <w:p w14:paraId="470F82C9" w14:textId="29EE9937" w:rsidR="00F51B32" w:rsidRPr="00571D25" w:rsidRDefault="00F51B32" w:rsidP="00F51B32">
      <w:pPr>
        <w:pStyle w:val="BodyText"/>
        <w:rPr>
          <w:rFonts w:cs="Arial"/>
          <w:lang w:eastAsia="en-GB"/>
        </w:rPr>
      </w:pPr>
      <w:r w:rsidRPr="00571D25">
        <w:rPr>
          <w:rFonts w:cs="Arial"/>
          <w:lang w:eastAsia="en-GB"/>
        </w:rPr>
        <w:t xml:space="preserve">The below is the high-level logical architecture for </w:t>
      </w:r>
      <w:r w:rsidR="00151059">
        <w:rPr>
          <w:rFonts w:cs="Arial"/>
          <w:lang w:eastAsia="en-GB"/>
        </w:rPr>
        <w:t>OMR</w:t>
      </w:r>
      <w:r w:rsidRPr="00571D25">
        <w:rPr>
          <w:rFonts w:cs="Arial"/>
          <w:lang w:eastAsia="en-GB"/>
        </w:rPr>
        <w:t xml:space="preserve"> Documentum solution</w:t>
      </w:r>
    </w:p>
    <w:p w14:paraId="1CB4AD24" w14:textId="0FB14D8F" w:rsidR="001517C7" w:rsidRPr="00571D25" w:rsidRDefault="00AC33BB" w:rsidP="00F51B32">
      <w:pPr>
        <w:pStyle w:val="BodyText"/>
        <w:rPr>
          <w:rFonts w:cs="Arial"/>
        </w:rPr>
      </w:pPr>
      <w:r>
        <w:object w:dxaOrig="26220" w:dyaOrig="13461" w14:anchorId="40AEC27F">
          <v:shape id="_x0000_i1026" type="#_x0000_t75" style="width:465.5pt;height:239pt" o:ole="">
            <v:imagedata r:id="rId34" o:title=""/>
          </v:shape>
          <o:OLEObject Type="Embed" ProgID="Visio.Drawing.15" ShapeID="_x0000_i1026" DrawAspect="Content" ObjectID="_1693641766" r:id="rId35"/>
        </w:object>
      </w:r>
    </w:p>
    <w:p w14:paraId="7F04D0FA" w14:textId="4EA39A88" w:rsidR="007473AC" w:rsidRDefault="007473AC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32" w:name="_Toc82779598"/>
      <w:bookmarkStart w:id="33" w:name="_Toc295976810"/>
      <w:bookmarkStart w:id="34" w:name="_Toc286861364"/>
      <w:bookmarkStart w:id="35" w:name="_Toc475105363"/>
      <w:r>
        <w:rPr>
          <w:rFonts w:cs="Arial"/>
        </w:rPr>
        <w:t>Workflows</w:t>
      </w:r>
      <w:bookmarkEnd w:id="32"/>
    </w:p>
    <w:tbl>
      <w:tblPr>
        <w:tblStyle w:val="TableTheme"/>
        <w:tblW w:w="9040" w:type="dxa"/>
        <w:tblLook w:val="04A0" w:firstRow="1" w:lastRow="0" w:firstColumn="1" w:lastColumn="0" w:noHBand="0" w:noVBand="1"/>
      </w:tblPr>
      <w:tblGrid>
        <w:gridCol w:w="3040"/>
        <w:gridCol w:w="6000"/>
      </w:tblGrid>
      <w:tr w:rsidR="00F44938" w:rsidRPr="00F44938" w14:paraId="15725D5A" w14:textId="77777777" w:rsidTr="00C229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3D1F3682" w14:textId="77777777" w:rsidR="00F44938" w:rsidRPr="005B4CED" w:rsidRDefault="00F44938" w:rsidP="00F44938">
            <w:pPr>
              <w:jc w:val="center"/>
              <w:rPr>
                <w:rFonts w:cs="Arial"/>
                <w:color w:val="FFFFFF" w:themeColor="background1"/>
                <w:szCs w:val="22"/>
              </w:rPr>
            </w:pPr>
            <w:r w:rsidRPr="005B4CED">
              <w:rPr>
                <w:rFonts w:cs="Arial"/>
                <w:color w:val="FFFFFF" w:themeColor="background1"/>
                <w:szCs w:val="22"/>
              </w:rPr>
              <w:t>Workflow Name</w:t>
            </w:r>
          </w:p>
        </w:tc>
        <w:tc>
          <w:tcPr>
            <w:tcW w:w="6000" w:type="dxa"/>
            <w:noWrap/>
            <w:hideMark/>
          </w:tcPr>
          <w:p w14:paraId="717AF769" w14:textId="77777777" w:rsidR="00F44938" w:rsidRPr="005B4CED" w:rsidRDefault="00F44938" w:rsidP="00F44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Cs w:val="22"/>
              </w:rPr>
            </w:pPr>
            <w:r w:rsidRPr="005B4CED">
              <w:rPr>
                <w:rFonts w:cs="Arial"/>
                <w:color w:val="FFFFFF" w:themeColor="background1"/>
                <w:szCs w:val="22"/>
              </w:rPr>
              <w:t>Description</w:t>
            </w:r>
          </w:p>
        </w:tc>
      </w:tr>
      <w:tr w:rsidR="00F44938" w:rsidRPr="00F44938" w14:paraId="409161FB" w14:textId="77777777" w:rsidTr="00C229E9">
        <w:trPr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5F73EFE1" w14:textId="6E1D647F" w:rsidR="00F44938" w:rsidRPr="005B4CED" w:rsidRDefault="007410E9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OMR</w:t>
            </w:r>
            <w:r w:rsidR="00F44938" w:rsidRPr="005B4CED">
              <w:rPr>
                <w:rFonts w:cs="Arial"/>
                <w:color w:val="000000"/>
                <w:szCs w:val="22"/>
              </w:rPr>
              <w:t xml:space="preserve"> Validate Script Images</w:t>
            </w:r>
          </w:p>
        </w:tc>
        <w:tc>
          <w:tcPr>
            <w:tcW w:w="6000" w:type="dxa"/>
            <w:hideMark/>
          </w:tcPr>
          <w:p w14:paraId="7DC66EB0" w14:textId="3D16DBB8" w:rsidR="00F44938" w:rsidRPr="005B4CED" w:rsidRDefault="00F44938" w:rsidP="005B4C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Validate candidate scripts for mandatory fields, find the duplicates, resolve duplication errors by calling </w:t>
            </w:r>
            <w:r w:rsidR="002552CA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 xml:space="preserve">R Resolve Duplication Error workflow, Validate the status of the script and redirect accordingly to </w:t>
            </w:r>
            <w:r w:rsidR="00A218BF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 xml:space="preserve">R Publish workflow or </w:t>
            </w:r>
            <w:r w:rsidR="00A218BF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>R rescan workflow after operators resolve the errors</w:t>
            </w:r>
          </w:p>
        </w:tc>
      </w:tr>
      <w:tr w:rsidR="00F44938" w:rsidRPr="00F44938" w14:paraId="4B5BF43B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2468A065" w14:textId="1D409058" w:rsidR="00F44938" w:rsidRPr="005B4CED" w:rsidRDefault="002552CA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OMR</w:t>
            </w:r>
            <w:r w:rsidR="00F44938" w:rsidRPr="005B4CED">
              <w:rPr>
                <w:rFonts w:cs="Arial"/>
                <w:color w:val="000000"/>
                <w:szCs w:val="22"/>
              </w:rPr>
              <w:t xml:space="preserve"> Validate BLAO</w:t>
            </w:r>
          </w:p>
        </w:tc>
        <w:tc>
          <w:tcPr>
            <w:tcW w:w="6000" w:type="dxa"/>
            <w:hideMark/>
          </w:tcPr>
          <w:p w14:paraId="5CDDFDBC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Validate BLAO objects for the mandatory fields, renditions and status and update the status accordingly</w:t>
            </w:r>
          </w:p>
        </w:tc>
      </w:tr>
      <w:tr w:rsidR="00F44938" w:rsidRPr="00F44938" w14:paraId="3FEA8D12" w14:textId="77777777" w:rsidTr="00C229E9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21B55A98" w14:textId="2D3AC261" w:rsidR="00F44938" w:rsidRPr="005B4CED" w:rsidRDefault="002552CA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lastRenderedPageBreak/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Read from Capture Queue</w:t>
            </w:r>
          </w:p>
        </w:tc>
        <w:tc>
          <w:tcPr>
            <w:tcW w:w="6000" w:type="dxa"/>
            <w:hideMark/>
          </w:tcPr>
          <w:p w14:paraId="456146EB" w14:textId="6426E70F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Reads the messages from the JMS MQ, validate the captured xml for any error messages/status, process the captured xml accordingly and invoke </w:t>
            </w:r>
            <w:proofErr w:type="gramStart"/>
            <w:r w:rsidR="002552CA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>R  Unscannable</w:t>
            </w:r>
            <w:proofErr w:type="gramEnd"/>
            <w:r w:rsidRPr="005B4CED">
              <w:rPr>
                <w:rFonts w:cs="Arial"/>
                <w:color w:val="000000"/>
                <w:szCs w:val="22"/>
              </w:rPr>
              <w:t xml:space="preserve">/ Invoke </w:t>
            </w:r>
            <w:r w:rsidR="002552CA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 xml:space="preserve">R Rescan workflows based on the </w:t>
            </w:r>
            <w:proofErr w:type="spellStart"/>
            <w:r w:rsidR="002552CA" w:rsidRPr="005B4CED">
              <w:rPr>
                <w:rFonts w:cs="Arial"/>
                <w:color w:val="000000"/>
                <w:szCs w:val="22"/>
              </w:rPr>
              <w:t>Teleform</w:t>
            </w:r>
            <w:proofErr w:type="spellEnd"/>
            <w:r w:rsidRPr="005B4CED">
              <w:rPr>
                <w:rFonts w:cs="Arial"/>
                <w:color w:val="000000"/>
                <w:szCs w:val="22"/>
              </w:rPr>
              <w:t xml:space="preserve"> incomplete status</w:t>
            </w:r>
          </w:p>
        </w:tc>
      </w:tr>
      <w:tr w:rsidR="00F44938" w:rsidRPr="00F44938" w14:paraId="0CCBDD2C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2432D45E" w14:textId="379E3B43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publish</w:t>
            </w:r>
          </w:p>
        </w:tc>
        <w:tc>
          <w:tcPr>
            <w:tcW w:w="6000" w:type="dxa"/>
            <w:hideMark/>
          </w:tcPr>
          <w:p w14:paraId="4D09D20B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Validate the status, duplications, transform the Captured xml to Published xml </w:t>
            </w:r>
          </w:p>
        </w:tc>
      </w:tr>
      <w:tr w:rsidR="00F44938" w:rsidRPr="00F44938" w14:paraId="02223119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03F0870D" w14:textId="08C7656B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 xml:space="preserve">R </w:t>
            </w:r>
            <w:proofErr w:type="spellStart"/>
            <w:r w:rsidR="00F44938" w:rsidRPr="005B4CED">
              <w:rPr>
                <w:rFonts w:cs="Arial"/>
                <w:color w:val="000000"/>
                <w:szCs w:val="22"/>
              </w:rPr>
              <w:t>RePublish</w:t>
            </w:r>
            <w:proofErr w:type="spellEnd"/>
          </w:p>
        </w:tc>
        <w:tc>
          <w:tcPr>
            <w:tcW w:w="6000" w:type="dxa"/>
            <w:hideMark/>
          </w:tcPr>
          <w:p w14:paraId="3D79BBB0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Republishes the scripts and this workflow can be triggered from UI as well by users</w:t>
            </w:r>
          </w:p>
        </w:tc>
      </w:tr>
      <w:tr w:rsidR="00F44938" w:rsidRPr="00F44938" w14:paraId="6ECF5D12" w14:textId="77777777" w:rsidTr="00C229E9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74C23D9B" w14:textId="4BAFEE7C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Rescan</w:t>
            </w:r>
          </w:p>
        </w:tc>
        <w:tc>
          <w:tcPr>
            <w:tcW w:w="6000" w:type="dxa"/>
            <w:hideMark/>
          </w:tcPr>
          <w:p w14:paraId="5AC265FC" w14:textId="4CA95B7B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Create tasks for the Operators to Rescan or correct the Rescan status and triggers the </w:t>
            </w:r>
            <w:r w:rsidR="0045607D" w:rsidRPr="005B4CED">
              <w:rPr>
                <w:rFonts w:cs="Arial"/>
                <w:color w:val="000000"/>
                <w:szCs w:val="22"/>
              </w:rPr>
              <w:t>OM</w:t>
            </w:r>
            <w:r w:rsidRPr="005B4CED">
              <w:rPr>
                <w:rFonts w:cs="Arial"/>
                <w:color w:val="000000"/>
                <w:szCs w:val="22"/>
              </w:rPr>
              <w:t>R Rescan Manual Notification workflow</w:t>
            </w:r>
          </w:p>
        </w:tc>
      </w:tr>
      <w:tr w:rsidR="00F44938" w:rsidRPr="00F44938" w14:paraId="3B834305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2432644A" w14:textId="78051108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Rescan Manual Notification</w:t>
            </w:r>
          </w:p>
        </w:tc>
        <w:tc>
          <w:tcPr>
            <w:tcW w:w="6000" w:type="dxa"/>
            <w:hideMark/>
          </w:tcPr>
          <w:p w14:paraId="3C3E4253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This provides email notification to operators to perform rescan</w:t>
            </w:r>
          </w:p>
        </w:tc>
      </w:tr>
      <w:tr w:rsidR="00F44938" w:rsidRPr="00F44938" w14:paraId="5455ECED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35AEDAA1" w14:textId="7F3CAF28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Resolve Duplication Error</w:t>
            </w:r>
          </w:p>
        </w:tc>
        <w:tc>
          <w:tcPr>
            <w:tcW w:w="6000" w:type="dxa"/>
            <w:hideMark/>
          </w:tcPr>
          <w:p w14:paraId="100614BA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Resolves the Duplication errors by killing the duplicate workflows</w:t>
            </w:r>
          </w:p>
        </w:tc>
      </w:tr>
      <w:tr w:rsidR="00F44938" w:rsidRPr="00F44938" w14:paraId="1DCB4A1F" w14:textId="77777777" w:rsidTr="00C229E9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7F6F1344" w14:textId="2FA0BF6B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Unscannable</w:t>
            </w:r>
          </w:p>
        </w:tc>
        <w:tc>
          <w:tcPr>
            <w:tcW w:w="6000" w:type="dxa"/>
            <w:hideMark/>
          </w:tcPr>
          <w:p w14:paraId="6343095E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Validates the image status and creates the respective task to the operators based on the image status and invoke Rescan workflow if required</w:t>
            </w:r>
          </w:p>
        </w:tc>
      </w:tr>
      <w:tr w:rsidR="00F44938" w:rsidRPr="00F44938" w14:paraId="572245B8" w14:textId="77777777" w:rsidTr="00C229E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hideMark/>
          </w:tcPr>
          <w:p w14:paraId="1AE73B1D" w14:textId="0A0CAD60" w:rsidR="00F44938" w:rsidRPr="005B4CED" w:rsidRDefault="0045607D" w:rsidP="00F44938">
            <w:pPr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OM</w:t>
            </w:r>
            <w:r w:rsidR="00F44938" w:rsidRPr="005B4CED">
              <w:rPr>
                <w:rFonts w:cs="Arial"/>
                <w:color w:val="000000"/>
                <w:szCs w:val="22"/>
              </w:rPr>
              <w:t>R Export to Zip file</w:t>
            </w:r>
          </w:p>
        </w:tc>
        <w:tc>
          <w:tcPr>
            <w:tcW w:w="6000" w:type="dxa"/>
            <w:hideMark/>
          </w:tcPr>
          <w:p w14:paraId="33D395B0" w14:textId="77777777" w:rsidR="00F44938" w:rsidRPr="005B4CED" w:rsidRDefault="00F44938" w:rsidP="00F449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This workflow will be triggered by the users to download renditions from </w:t>
            </w:r>
            <w:proofErr w:type="spellStart"/>
            <w:r w:rsidRPr="005B4CED">
              <w:rPr>
                <w:rFonts w:cs="Arial"/>
                <w:color w:val="000000"/>
                <w:szCs w:val="22"/>
              </w:rPr>
              <w:t>xCP</w:t>
            </w:r>
            <w:proofErr w:type="spellEnd"/>
            <w:r w:rsidRPr="005B4CED">
              <w:rPr>
                <w:rFonts w:cs="Arial"/>
                <w:color w:val="000000"/>
                <w:szCs w:val="22"/>
              </w:rPr>
              <w:t xml:space="preserve"> application</w:t>
            </w:r>
          </w:p>
        </w:tc>
      </w:tr>
    </w:tbl>
    <w:p w14:paraId="756C20BB" w14:textId="6079A160" w:rsidR="007473AC" w:rsidRDefault="007473AC" w:rsidP="007473AC">
      <w:pPr>
        <w:pStyle w:val="BodyText"/>
        <w:rPr>
          <w:lang w:eastAsia="en-GB"/>
        </w:rPr>
      </w:pPr>
    </w:p>
    <w:p w14:paraId="3530DB95" w14:textId="77777777" w:rsidR="00AC33BB" w:rsidRPr="007473AC" w:rsidRDefault="00AC33BB" w:rsidP="007473AC">
      <w:pPr>
        <w:pStyle w:val="BodyText"/>
        <w:rPr>
          <w:lang w:eastAsia="en-GB"/>
        </w:rPr>
      </w:pPr>
    </w:p>
    <w:p w14:paraId="1CB4AD2C" w14:textId="1FF91BDA" w:rsidR="00C10CE3" w:rsidRDefault="00C10CE3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36" w:name="_Toc82779599"/>
      <w:r w:rsidRPr="00571D25">
        <w:rPr>
          <w:rFonts w:cs="Arial"/>
        </w:rPr>
        <w:lastRenderedPageBreak/>
        <w:t>Physical Architecture</w:t>
      </w:r>
      <w:bookmarkEnd w:id="33"/>
      <w:bookmarkEnd w:id="34"/>
      <w:bookmarkEnd w:id="35"/>
      <w:bookmarkEnd w:id="36"/>
    </w:p>
    <w:p w14:paraId="1CB4AD2D" w14:textId="09F8816C" w:rsidR="00FF71E9" w:rsidRPr="00571D25" w:rsidRDefault="00AC33BB" w:rsidP="00FF71E9">
      <w:pPr>
        <w:pStyle w:val="BodyText"/>
        <w:rPr>
          <w:rFonts w:cs="Arial"/>
          <w:lang w:eastAsia="en-GB"/>
        </w:rPr>
      </w:pPr>
      <w:r>
        <w:object w:dxaOrig="23121" w:dyaOrig="15600" w14:anchorId="6CA8004F">
          <v:shape id="_x0000_i1027" type="#_x0000_t75" style="width:466pt;height:314.5pt" o:ole="">
            <v:imagedata r:id="rId36" o:title=""/>
          </v:shape>
          <o:OLEObject Type="Embed" ProgID="Visio.Drawing.15" ShapeID="_x0000_i1027" DrawAspect="Content" ObjectID="_1693641767" r:id="rId37"/>
        </w:object>
      </w:r>
    </w:p>
    <w:p w14:paraId="0FC6EF73" w14:textId="603CEDDE" w:rsidR="00B944ED" w:rsidRPr="00A06510" w:rsidRDefault="00FF71E9" w:rsidP="00A06510">
      <w:pPr>
        <w:pStyle w:val="BodyText"/>
        <w:jc w:val="center"/>
        <w:rPr>
          <w:rFonts w:cs="Arial"/>
          <w:lang w:eastAsia="en-GB"/>
        </w:rPr>
      </w:pPr>
      <w:r w:rsidRPr="00571D25">
        <w:rPr>
          <w:rFonts w:cs="Arial"/>
          <w:lang w:eastAsia="en-GB"/>
        </w:rPr>
        <w:t xml:space="preserve">Physical Architecture for </w:t>
      </w:r>
      <w:r w:rsidR="00AE393C">
        <w:rPr>
          <w:rFonts w:cs="Arial"/>
          <w:lang w:eastAsia="en-GB"/>
        </w:rPr>
        <w:t>OM</w:t>
      </w:r>
      <w:r w:rsidR="00D66B53" w:rsidRPr="00571D25">
        <w:rPr>
          <w:rFonts w:cs="Arial"/>
          <w:lang w:eastAsia="en-GB"/>
        </w:rPr>
        <w:t>R</w:t>
      </w:r>
      <w:r w:rsidRPr="00571D25">
        <w:rPr>
          <w:rFonts w:cs="Arial"/>
          <w:lang w:eastAsia="en-GB"/>
        </w:rPr>
        <w:t xml:space="preserve"> application</w:t>
      </w:r>
    </w:p>
    <w:p w14:paraId="4B8514B5" w14:textId="26E3E4A2" w:rsidR="00B17CAD" w:rsidRPr="00B944ED" w:rsidRDefault="00CB2562" w:rsidP="00B944ED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37" w:name="_Toc82779600"/>
      <w:r w:rsidRPr="00B944ED">
        <w:rPr>
          <w:rFonts w:cs="Arial"/>
        </w:rPr>
        <w:t>Documentum</w:t>
      </w:r>
      <w:r w:rsidR="00083AF5" w:rsidRPr="00B944ED">
        <w:rPr>
          <w:rFonts w:cs="Arial"/>
        </w:rPr>
        <w:t xml:space="preserve"> Servers</w:t>
      </w:r>
      <w:bookmarkEnd w:id="37"/>
    </w:p>
    <w:tbl>
      <w:tblPr>
        <w:tblW w:w="8779" w:type="dxa"/>
        <w:tblLayout w:type="fixed"/>
        <w:tblLook w:val="04A0" w:firstRow="1" w:lastRow="0" w:firstColumn="1" w:lastColumn="0" w:noHBand="0" w:noVBand="1"/>
      </w:tblPr>
      <w:tblGrid>
        <w:gridCol w:w="2015"/>
        <w:gridCol w:w="2370"/>
        <w:gridCol w:w="1417"/>
        <w:gridCol w:w="1559"/>
        <w:gridCol w:w="1418"/>
      </w:tblGrid>
      <w:tr w:rsidR="008525E4" w14:paraId="1877EEEA" w14:textId="77777777" w:rsidTr="008525E4">
        <w:trPr>
          <w:trHeight w:val="435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CAFE1"/>
            <w:vAlign w:val="center"/>
            <w:hideMark/>
          </w:tcPr>
          <w:p w14:paraId="74277FAA" w14:textId="769BB45A" w:rsidR="008525E4" w:rsidRPr="001D218D" w:rsidRDefault="006B1E02">
            <w:pPr>
              <w:rPr>
                <w:rFonts w:ascii="Times New Roman" w:hAnsi="Times New Roman"/>
                <w:b/>
                <w:bCs/>
                <w:color w:val="FFFFFF" w:themeColor="background1"/>
                <w:sz w:val="24"/>
              </w:rPr>
            </w:pPr>
            <w:r>
              <w:rPr>
                <w:b/>
                <w:bCs/>
                <w:color w:val="FFFFFF" w:themeColor="background1"/>
              </w:rPr>
              <w:t>OM</w:t>
            </w:r>
            <w:r w:rsidR="008525E4" w:rsidRPr="001D218D">
              <w:rPr>
                <w:b/>
                <w:bCs/>
                <w:color w:val="FFFFFF" w:themeColor="background1"/>
              </w:rPr>
              <w:t>R Environments</w:t>
            </w:r>
          </w:p>
        </w:tc>
        <w:tc>
          <w:tcPr>
            <w:tcW w:w="23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CAFE1"/>
            <w:vAlign w:val="center"/>
            <w:hideMark/>
          </w:tcPr>
          <w:p w14:paraId="2A599073" w14:textId="77777777" w:rsidR="008525E4" w:rsidRPr="001D218D" w:rsidRDefault="008525E4">
            <w:pPr>
              <w:rPr>
                <w:b/>
                <w:bCs/>
                <w:color w:val="FFFFFF" w:themeColor="background1"/>
              </w:rPr>
            </w:pPr>
            <w:r w:rsidRPr="001D218D">
              <w:rPr>
                <w:b/>
                <w:bCs/>
                <w:color w:val="FFFFFF" w:themeColor="background1"/>
              </w:rPr>
              <w:t>Server Type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CAFE1"/>
            <w:vAlign w:val="center"/>
            <w:hideMark/>
          </w:tcPr>
          <w:p w14:paraId="490750A3" w14:textId="77777777" w:rsidR="008525E4" w:rsidRPr="001D218D" w:rsidRDefault="008525E4">
            <w:pPr>
              <w:rPr>
                <w:b/>
                <w:bCs/>
                <w:color w:val="FFFFFF" w:themeColor="background1"/>
              </w:rPr>
            </w:pPr>
            <w:r w:rsidRPr="001D218D">
              <w:rPr>
                <w:b/>
                <w:bCs/>
                <w:color w:val="FFFFFF" w:themeColor="background1"/>
              </w:rPr>
              <w:t>Server Name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CAFE1"/>
            <w:vAlign w:val="center"/>
            <w:hideMark/>
          </w:tcPr>
          <w:p w14:paraId="38AD5448" w14:textId="77777777" w:rsidR="008525E4" w:rsidRPr="001D218D" w:rsidRDefault="008525E4">
            <w:pPr>
              <w:rPr>
                <w:b/>
                <w:bCs/>
                <w:color w:val="FFFFFF" w:themeColor="background1"/>
              </w:rPr>
            </w:pPr>
            <w:r w:rsidRPr="001D218D">
              <w:rPr>
                <w:b/>
                <w:bCs/>
                <w:color w:val="FFFFFF" w:themeColor="background1"/>
              </w:rPr>
              <w:t>OS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CAFE1"/>
            <w:vAlign w:val="center"/>
            <w:hideMark/>
          </w:tcPr>
          <w:p w14:paraId="6C872A8A" w14:textId="77777777" w:rsidR="008525E4" w:rsidRPr="001D218D" w:rsidRDefault="008525E4">
            <w:pPr>
              <w:rPr>
                <w:b/>
                <w:bCs/>
                <w:color w:val="FFFFFF" w:themeColor="background1"/>
              </w:rPr>
            </w:pPr>
            <w:r w:rsidRPr="001D218D">
              <w:rPr>
                <w:b/>
                <w:bCs/>
                <w:color w:val="FFFFFF" w:themeColor="background1"/>
              </w:rPr>
              <w:t>RAM</w:t>
            </w:r>
          </w:p>
        </w:tc>
      </w:tr>
      <w:tr w:rsidR="008525E4" w:rsidRPr="000405CA" w14:paraId="44F31DB6" w14:textId="77777777" w:rsidTr="008525E4">
        <w:trPr>
          <w:trHeight w:val="435"/>
        </w:trPr>
        <w:tc>
          <w:tcPr>
            <w:tcW w:w="20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15475F" w14:textId="77777777" w:rsidR="008525E4" w:rsidRPr="000405CA" w:rsidRDefault="008525E4">
            <w:pPr>
              <w:jc w:val="center"/>
              <w:rPr>
                <w:rFonts w:cs="Arial"/>
                <w:color w:val="003D7C"/>
                <w:szCs w:val="22"/>
              </w:rPr>
            </w:pPr>
            <w:r w:rsidRPr="000405CA">
              <w:rPr>
                <w:rFonts w:cs="Arial"/>
                <w:color w:val="003D7C"/>
                <w:szCs w:val="22"/>
              </w:rPr>
              <w:t>DEV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5FE279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0296D" w14:textId="5975FC6E" w:rsidR="008525E4" w:rsidRPr="000405CA" w:rsidRDefault="007E3149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udscnap030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222E6" w14:textId="555682CC" w:rsidR="008525E4" w:rsidRPr="000405CA" w:rsidRDefault="00505835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</w:t>
            </w:r>
            <w:r w:rsidR="008525E4" w:rsidRPr="000405CA">
              <w:rPr>
                <w:rFonts w:cs="Arial"/>
                <w:color w:val="000000"/>
                <w:szCs w:val="22"/>
              </w:rPr>
              <w:t>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C1A566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8525E4" w:rsidRPr="000405CA" w14:paraId="35515DD9" w14:textId="77777777" w:rsidTr="008525E4">
        <w:trPr>
          <w:trHeight w:val="435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C798EC" w14:textId="77777777" w:rsidR="008525E4" w:rsidRPr="000405CA" w:rsidRDefault="008525E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26C5A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391A2" w14:textId="3C1F99E1" w:rsidR="008525E4" w:rsidRPr="000405CA" w:rsidRDefault="007E3149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udscnap031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36E4FF" w14:textId="12D03D44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BC8C0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8525E4" w:rsidRPr="000405CA" w14:paraId="567C230C" w14:textId="77777777" w:rsidTr="008525E4">
        <w:trPr>
          <w:trHeight w:val="435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8A0E33" w14:textId="77777777" w:rsidR="008525E4" w:rsidRPr="000405CA" w:rsidRDefault="008525E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4F6F22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0C18" w14:textId="59168D35" w:rsidR="008525E4" w:rsidRPr="000405CA" w:rsidRDefault="007E3149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udscnap010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47DD04" w14:textId="5DF08D71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F6DCA9" w14:textId="546E144D" w:rsidR="008525E4" w:rsidRPr="000405CA" w:rsidRDefault="007E3149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4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8525E4" w:rsidRPr="000405CA" w14:paraId="5A3C936A" w14:textId="77777777" w:rsidTr="008525E4">
        <w:trPr>
          <w:trHeight w:val="435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597386" w14:textId="77777777" w:rsidR="008525E4" w:rsidRPr="000405CA" w:rsidRDefault="008525E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B1D8A9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1A456" w14:textId="7530C664" w:rsidR="008525E4" w:rsidRPr="000405CA" w:rsidRDefault="007E3149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udscnap011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A4205" w14:textId="6FD3208A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39E4B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8525E4" w:rsidRPr="000405CA" w14:paraId="229F7A39" w14:textId="77777777" w:rsidTr="008525E4">
        <w:trPr>
          <w:trHeight w:val="435"/>
        </w:trPr>
        <w:tc>
          <w:tcPr>
            <w:tcW w:w="20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02033" w14:textId="77777777" w:rsidR="008525E4" w:rsidRPr="000405CA" w:rsidRDefault="008525E4">
            <w:pPr>
              <w:jc w:val="center"/>
              <w:rPr>
                <w:rFonts w:cs="Arial"/>
                <w:color w:val="003D7C"/>
                <w:szCs w:val="22"/>
              </w:rPr>
            </w:pPr>
            <w:r w:rsidRPr="000405CA">
              <w:rPr>
                <w:rFonts w:cs="Arial"/>
                <w:color w:val="003D7C"/>
                <w:szCs w:val="22"/>
              </w:rPr>
              <w:t>QA1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0246F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2A358" w14:textId="463F34C0" w:rsidR="008525E4" w:rsidRPr="000405CA" w:rsidRDefault="00465EB2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514BE6" w14:textId="7D49BC21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983BB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8525E4" w:rsidRPr="000405CA" w14:paraId="387F08B0" w14:textId="77777777" w:rsidTr="008525E4">
        <w:trPr>
          <w:trHeight w:val="435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2095A7" w14:textId="77777777" w:rsidR="008525E4" w:rsidRPr="000405CA" w:rsidRDefault="008525E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A034F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DA6CB" w14:textId="133A4469" w:rsidR="008525E4" w:rsidRPr="000405CA" w:rsidRDefault="00465EB2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4A353" w14:textId="2D275045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2A5802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8525E4" w:rsidRPr="000405CA" w14:paraId="0608F783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7D181B" w14:textId="77777777" w:rsidR="008525E4" w:rsidRPr="000405CA" w:rsidRDefault="008525E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2D1A5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1A14C" w14:textId="1CB6F2DA" w:rsidR="008525E4" w:rsidRPr="000405CA" w:rsidRDefault="001A5CA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5D234" w14:textId="0D05FD54" w:rsidR="008525E4" w:rsidRPr="000405CA" w:rsidRDefault="00E26EEC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</w:t>
            </w:r>
            <w:r w:rsidR="008525E4" w:rsidRPr="000405CA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ADD673" w14:textId="77777777" w:rsidR="008525E4" w:rsidRPr="000405CA" w:rsidRDefault="008525E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A94404" w:rsidRPr="000405CA" w14:paraId="7ECE5526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1D79D7A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C0F716" w14:textId="3C3A3464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D3CF73" w14:textId="1FF8C0C3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CA520E" w14:textId="2507C9EA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BAD6C7" w14:textId="36D9DE04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A94404" w:rsidRPr="000405CA" w14:paraId="22062272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C6AD8FE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137452" w14:textId="00B3E8FD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6244EE" w14:textId="2E9697BF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FB41D1" w14:textId="74A117CD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18C339" w14:textId="631B1A74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A94404" w:rsidRPr="000405CA" w14:paraId="2456227A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0C0846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63B4C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DB298" w14:textId="0BFC44EF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uqscoap413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93ED9" w14:textId="1D58E493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CC533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8 GB</w:t>
            </w:r>
          </w:p>
        </w:tc>
      </w:tr>
      <w:tr w:rsidR="00A94404" w:rsidRPr="000405CA" w14:paraId="22384FE4" w14:textId="77777777" w:rsidTr="008525E4">
        <w:trPr>
          <w:trHeight w:val="330"/>
        </w:trPr>
        <w:tc>
          <w:tcPr>
            <w:tcW w:w="20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559D8" w14:textId="77777777" w:rsidR="00A94404" w:rsidRPr="000405CA" w:rsidRDefault="00A94404" w:rsidP="00A94404">
            <w:pPr>
              <w:jc w:val="center"/>
              <w:rPr>
                <w:rFonts w:cs="Arial"/>
                <w:color w:val="003D7C"/>
                <w:szCs w:val="22"/>
              </w:rPr>
            </w:pPr>
            <w:r w:rsidRPr="000405CA">
              <w:rPr>
                <w:rFonts w:cs="Arial"/>
                <w:color w:val="003D7C"/>
                <w:szCs w:val="22"/>
              </w:rPr>
              <w:t>PP2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47DCD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ADC25" w14:textId="57432202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C3388" w14:textId="6A80861E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1DC2C" w14:textId="500934B8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</w:t>
            </w:r>
            <w:r w:rsidR="00A9440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A94404" w:rsidRPr="000405CA" w14:paraId="451B051F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5D9160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9F0EE1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AA301" w14:textId="0C8D1ED3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C5253" w14:textId="01AD77B2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F28BF" w14:textId="18BEBE72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</w:t>
            </w:r>
            <w:r w:rsidR="00A9440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A94404" w:rsidRPr="000405CA" w14:paraId="37CE4F18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A05905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3D7B9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7DC47" w14:textId="4B66465A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CA643C" w14:textId="7ADE8F0F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7446D5" w14:textId="0F56DEA3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</w:t>
            </w:r>
            <w:r w:rsidR="00A9440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A94404" w:rsidRPr="000405CA" w14:paraId="4BDB2222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BD0CFC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A7DB0A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AF105" w14:textId="3DC1B3CC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urscoap733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CF881" w14:textId="2E382CF3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61C5E" w14:textId="35B54D79" w:rsidR="00A94404" w:rsidRPr="000405CA" w:rsidRDefault="008624FF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</w:t>
            </w:r>
            <w:r w:rsidR="00A9440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A94404" w:rsidRPr="000405CA" w14:paraId="2E0FC07D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B93FFB" w14:textId="77777777" w:rsidR="00A94404" w:rsidRPr="000405CA" w:rsidRDefault="00A94404" w:rsidP="00A94404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83A8D" w14:textId="77777777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4B202A" w14:textId="39378538" w:rsidR="00A94404" w:rsidRPr="000405CA" w:rsidRDefault="00A2381C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DEF82" w14:textId="5ED71C69" w:rsidR="00A94404" w:rsidRPr="000405CA" w:rsidRDefault="00A94404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7A18A1" w14:textId="4F0D0C5B" w:rsidR="00A94404" w:rsidRPr="000405CA" w:rsidRDefault="00FC0A06" w:rsidP="00A94404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</w:t>
            </w:r>
            <w:r w:rsidR="00A94404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8624FF" w:rsidRPr="000405CA" w14:paraId="5598489E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D01245B" w14:textId="77777777" w:rsidR="008624FF" w:rsidRPr="000405CA" w:rsidRDefault="008624FF" w:rsidP="008624FF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DC88CE" w14:textId="13B62D56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792733" w14:textId="4F3BD203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E17344" w14:textId="755D84FE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0FEA32" w14:textId="3DFDCD4B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8624FF" w:rsidRPr="000405CA" w14:paraId="797426E3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548B7E82" w14:textId="77777777" w:rsidR="008624FF" w:rsidRPr="000405CA" w:rsidRDefault="008624FF" w:rsidP="008624FF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812855" w14:textId="3FDF72FF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F4F5F5" w14:textId="6830DF7F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8C90DF" w14:textId="3C33712A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9E7ED3" w14:textId="1C893D30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8624FF" w:rsidRPr="000405CA" w14:paraId="60358FA4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5859BF" w14:textId="77777777" w:rsidR="008624FF" w:rsidRPr="000405CA" w:rsidRDefault="008624FF" w:rsidP="008624FF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7C22A" w14:textId="08EC336C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608D90" w14:textId="7717C681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urscoap713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3B204" w14:textId="5B6449E8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12217" w14:textId="4ED8F4EB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8624FF" w:rsidRPr="000405CA" w14:paraId="5F1DF112" w14:textId="77777777" w:rsidTr="008525E4">
        <w:trPr>
          <w:trHeight w:val="330"/>
        </w:trPr>
        <w:tc>
          <w:tcPr>
            <w:tcW w:w="20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D464C4" w14:textId="77777777" w:rsidR="008624FF" w:rsidRPr="000405CA" w:rsidRDefault="008624FF" w:rsidP="008624FF">
            <w:pPr>
              <w:jc w:val="center"/>
              <w:rPr>
                <w:rFonts w:cs="Arial"/>
                <w:color w:val="003D7C"/>
                <w:szCs w:val="22"/>
              </w:rPr>
            </w:pPr>
            <w:r w:rsidRPr="000405CA">
              <w:rPr>
                <w:rFonts w:cs="Arial"/>
                <w:color w:val="003D7C"/>
                <w:szCs w:val="22"/>
              </w:rPr>
              <w:t>PRD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A730B" w14:textId="77777777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C3D8D" w14:textId="3CD22963" w:rsidR="008624FF" w:rsidRPr="000405CA" w:rsidRDefault="000405CA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1F875" w14:textId="46369F5E" w:rsidR="008624FF" w:rsidRPr="000405CA" w:rsidRDefault="008624FF" w:rsidP="008624FF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556C0" w14:textId="3A0EB3ED" w:rsidR="008624FF" w:rsidRPr="000405CA" w:rsidRDefault="00AC33BB" w:rsidP="008624FF">
            <w:pPr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32</w:t>
            </w:r>
            <w:r w:rsidR="008624FF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0405CA" w:rsidRPr="000405CA" w14:paraId="2E4E8427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B619E8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0C8F01" w14:textId="604E4EE5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6FC45" w14:textId="5EC97D9B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8B3EA" w14:textId="3F70144C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AF179" w14:textId="3003377F" w:rsidR="000405CA" w:rsidRPr="000405CA" w:rsidRDefault="00AC33BB" w:rsidP="000405CA">
            <w:pPr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32</w:t>
            </w:r>
            <w:r w:rsidR="000405CA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0405CA" w:rsidRPr="000405CA" w14:paraId="53999A97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3093CD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2EBD4" w14:textId="6525DA1C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DDB04" w14:textId="473F5753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7E85F" w14:textId="7BCC039C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6A35AB" w14:textId="6C799A03" w:rsidR="000405CA" w:rsidRPr="000405CA" w:rsidRDefault="00AC33BB" w:rsidP="000405CA">
            <w:pPr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32</w:t>
            </w:r>
            <w:r w:rsidR="000405CA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0405CA" w:rsidRPr="000405CA" w14:paraId="3487E7B2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CC78E8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74542" w14:textId="5D60E4E8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Application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8BAD0" w14:textId="5043008D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upscoap033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37C20" w14:textId="79250C36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CB2B" w14:textId="0E9508E1" w:rsidR="000405CA" w:rsidRPr="000405CA" w:rsidRDefault="00AC33BB" w:rsidP="000405CA">
            <w:pPr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32</w:t>
            </w:r>
            <w:r w:rsidR="000405CA" w:rsidRPr="000405CA">
              <w:rPr>
                <w:rFonts w:cs="Arial"/>
                <w:color w:val="000000"/>
                <w:szCs w:val="22"/>
              </w:rPr>
              <w:t xml:space="preserve"> GB</w:t>
            </w:r>
          </w:p>
        </w:tc>
      </w:tr>
      <w:tr w:rsidR="000405CA" w:rsidRPr="000405CA" w14:paraId="374DA61A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D05E8B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7F441" w14:textId="77777777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241D2" w14:textId="36C17881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3F7D2" w14:textId="61461DFF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707A9" w14:textId="1BE47442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0405CA" w:rsidRPr="000405CA" w14:paraId="31EF6CFB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B78599C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26F4B" w14:textId="7D1CF7CC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445DDF" w14:textId="4D9326B0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D214BF" w14:textId="55CF091F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2A9F9" w14:textId="029DC288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0405CA" w:rsidRPr="000405CA" w14:paraId="52DDF507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28CF37F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664873" w14:textId="456D825D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F6312F" w14:textId="30603000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C97D8A" w14:textId="489F37CE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E1EA16" w14:textId="1F2CAE35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  <w:tr w:rsidR="000405CA" w:rsidRPr="000405CA" w14:paraId="65A920B9" w14:textId="77777777" w:rsidTr="008525E4">
        <w:trPr>
          <w:trHeight w:val="330"/>
        </w:trPr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EA06C4" w14:textId="77777777" w:rsidR="000405CA" w:rsidRPr="000405CA" w:rsidRDefault="000405CA" w:rsidP="000405CA">
            <w:pPr>
              <w:rPr>
                <w:rFonts w:cs="Arial"/>
                <w:color w:val="003D7C"/>
                <w:szCs w:val="22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26672" w14:textId="3D298A8B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Content Servers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0E3B4" w14:textId="2D36DF84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upscoap013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C4463" w14:textId="17235AAA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Unix server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85532" w14:textId="0F093920" w:rsidR="000405CA" w:rsidRPr="000405CA" w:rsidRDefault="000405CA" w:rsidP="000405CA">
            <w:pPr>
              <w:rPr>
                <w:rFonts w:cs="Arial"/>
                <w:color w:val="000000"/>
                <w:szCs w:val="22"/>
              </w:rPr>
            </w:pPr>
            <w:r w:rsidRPr="000405CA">
              <w:rPr>
                <w:rFonts w:cs="Arial"/>
                <w:color w:val="000000"/>
                <w:szCs w:val="22"/>
              </w:rPr>
              <w:t>32 GB</w:t>
            </w:r>
          </w:p>
        </w:tc>
      </w:tr>
    </w:tbl>
    <w:p w14:paraId="5005F995" w14:textId="77777777" w:rsidR="00F628E6" w:rsidRPr="000405CA" w:rsidRDefault="00F628E6" w:rsidP="00FF71E9">
      <w:pPr>
        <w:pStyle w:val="BodyText"/>
        <w:jc w:val="center"/>
        <w:rPr>
          <w:rFonts w:cs="Arial"/>
          <w:szCs w:val="22"/>
          <w:lang w:eastAsia="en-GB"/>
        </w:rPr>
      </w:pPr>
    </w:p>
    <w:p w14:paraId="1E65886D" w14:textId="4570C52E" w:rsidR="00802FE8" w:rsidRPr="00D30764" w:rsidRDefault="00CF4AC9" w:rsidP="00D30764">
      <w:pPr>
        <w:pStyle w:val="BodyText"/>
        <w:jc w:val="center"/>
        <w:rPr>
          <w:rFonts w:cs="Arial"/>
          <w:lang w:eastAsia="en-GB"/>
        </w:rPr>
      </w:pPr>
      <w:r w:rsidRPr="00571D25">
        <w:rPr>
          <w:rFonts w:cs="Arial"/>
          <w:lang w:eastAsia="en-GB"/>
        </w:rPr>
        <w:t>Server Specification Details</w:t>
      </w:r>
    </w:p>
    <w:p w14:paraId="106D87EE" w14:textId="77777777" w:rsidR="00802FE8" w:rsidRPr="00571D25" w:rsidRDefault="00802FE8" w:rsidP="00083AF5">
      <w:pPr>
        <w:pStyle w:val="BodyText"/>
        <w:rPr>
          <w:rFonts w:cs="Arial"/>
          <w:lang w:eastAsia="en-GB"/>
        </w:rPr>
      </w:pPr>
    </w:p>
    <w:p w14:paraId="43B70EEB" w14:textId="3848C844" w:rsidR="00C11DA2" w:rsidRPr="00571D25" w:rsidRDefault="00C11DA2" w:rsidP="00083AF5">
      <w:pPr>
        <w:pStyle w:val="BodyText"/>
        <w:rPr>
          <w:rFonts w:cs="Arial"/>
          <w:b/>
          <w:bCs/>
          <w:lang w:eastAsia="en-GB"/>
        </w:rPr>
      </w:pPr>
      <w:r w:rsidRPr="00571D25">
        <w:rPr>
          <w:rFonts w:cs="Arial"/>
          <w:b/>
          <w:bCs/>
          <w:lang w:eastAsia="en-GB"/>
        </w:rPr>
        <w:t>Database Servers</w:t>
      </w:r>
    </w:p>
    <w:tbl>
      <w:tblPr>
        <w:tblStyle w:val="TableTheme"/>
        <w:tblW w:w="7366" w:type="dxa"/>
        <w:tblLook w:val="04A0" w:firstRow="1" w:lastRow="0" w:firstColumn="1" w:lastColumn="0" w:noHBand="0" w:noVBand="1"/>
      </w:tblPr>
      <w:tblGrid>
        <w:gridCol w:w="2122"/>
        <w:gridCol w:w="2409"/>
        <w:gridCol w:w="2835"/>
      </w:tblGrid>
      <w:tr w:rsidR="00ED12CF" w:rsidRPr="00571D25" w14:paraId="44E790A6" w14:textId="77777777" w:rsidTr="00932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506CE55A" w14:textId="77777777" w:rsidR="00ED12CF" w:rsidRPr="00D52981" w:rsidRDefault="00ED12CF" w:rsidP="00932BB4">
            <w:pPr>
              <w:jc w:val="center"/>
              <w:rPr>
                <w:rFonts w:cs="Arial"/>
                <w:b w:val="0"/>
                <w:bCs/>
                <w:color w:val="000000"/>
                <w:szCs w:val="22"/>
              </w:rPr>
            </w:pPr>
            <w:bookmarkStart w:id="38" w:name="_Toc295976811"/>
            <w:bookmarkStart w:id="39" w:name="_Toc286861365"/>
            <w:bookmarkStart w:id="40" w:name="_Toc475105364"/>
            <w:r w:rsidRPr="00D52981">
              <w:rPr>
                <w:rFonts w:cs="Arial"/>
                <w:b w:val="0"/>
                <w:bCs/>
                <w:color w:val="000000"/>
                <w:szCs w:val="22"/>
              </w:rPr>
              <w:t>Environment</w:t>
            </w:r>
          </w:p>
        </w:tc>
        <w:tc>
          <w:tcPr>
            <w:tcW w:w="2409" w:type="dxa"/>
            <w:noWrap/>
            <w:vAlign w:val="center"/>
            <w:hideMark/>
          </w:tcPr>
          <w:p w14:paraId="7CA787AE" w14:textId="4FE998F5" w:rsidR="00ED12CF" w:rsidRPr="00D52981" w:rsidRDefault="00932BB4" w:rsidP="00932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color w:val="000000"/>
                <w:szCs w:val="22"/>
              </w:rPr>
            </w:pPr>
            <w:proofErr w:type="spellStart"/>
            <w:r w:rsidRPr="00D52981">
              <w:rPr>
                <w:rFonts w:cs="Arial"/>
                <w:b w:val="0"/>
                <w:bCs/>
                <w:color w:val="000000"/>
                <w:szCs w:val="22"/>
              </w:rPr>
              <w:t>S</w:t>
            </w:r>
            <w:r w:rsidR="00ED12CF" w:rsidRPr="00D52981">
              <w:rPr>
                <w:rFonts w:cs="Arial"/>
                <w:b w:val="0"/>
                <w:bCs/>
                <w:color w:val="000000"/>
                <w:szCs w:val="22"/>
              </w:rPr>
              <w:t>erver</w:t>
            </w:r>
            <w:r w:rsidRPr="00D52981">
              <w:rPr>
                <w:rFonts w:cs="Arial"/>
                <w:b w:val="0"/>
                <w:bCs/>
                <w:color w:val="000000"/>
                <w:szCs w:val="22"/>
              </w:rPr>
              <w:t>Name</w:t>
            </w:r>
            <w:proofErr w:type="spellEnd"/>
          </w:p>
        </w:tc>
        <w:tc>
          <w:tcPr>
            <w:tcW w:w="2835" w:type="dxa"/>
            <w:noWrap/>
            <w:vAlign w:val="center"/>
            <w:hideMark/>
          </w:tcPr>
          <w:p w14:paraId="420D242F" w14:textId="77777777" w:rsidR="00ED12CF" w:rsidRPr="00D52981" w:rsidRDefault="00ED12CF" w:rsidP="00932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color w:val="FFFFFF" w:themeColor="background1"/>
                <w:szCs w:val="22"/>
              </w:rPr>
            </w:pPr>
            <w:r w:rsidRPr="00D52981">
              <w:rPr>
                <w:rFonts w:cs="Arial"/>
                <w:b w:val="0"/>
                <w:bCs/>
                <w:color w:val="000000"/>
                <w:szCs w:val="22"/>
              </w:rPr>
              <w:t>OS</w:t>
            </w:r>
          </w:p>
        </w:tc>
      </w:tr>
      <w:tr w:rsidR="00ED12CF" w:rsidRPr="00571D25" w14:paraId="77985A59" w14:textId="77777777" w:rsidTr="00932B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2A514F0" w14:textId="77777777" w:rsidR="00ED12CF" w:rsidRPr="00D52981" w:rsidRDefault="00ED12CF" w:rsidP="00740896">
            <w:pPr>
              <w:jc w:val="center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DEV</w:t>
            </w:r>
          </w:p>
        </w:tc>
        <w:tc>
          <w:tcPr>
            <w:tcW w:w="2409" w:type="dxa"/>
            <w:noWrap/>
            <w:hideMark/>
          </w:tcPr>
          <w:p w14:paraId="1220EC7E" w14:textId="1A6F7EA6" w:rsidR="00ED12CF" w:rsidRPr="00D52981" w:rsidRDefault="00167E12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udscnor001</w:t>
            </w:r>
          </w:p>
        </w:tc>
        <w:tc>
          <w:tcPr>
            <w:tcW w:w="2835" w:type="dxa"/>
            <w:noWrap/>
            <w:hideMark/>
          </w:tcPr>
          <w:p w14:paraId="141D652F" w14:textId="1745FEE0" w:rsidR="00ED12CF" w:rsidRPr="00D52981" w:rsidRDefault="00E26EEC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Unix</w:t>
            </w:r>
            <w:r w:rsidR="00ED12CF" w:rsidRPr="00D52981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</w:tr>
      <w:tr w:rsidR="00ED12CF" w:rsidRPr="00571D25" w14:paraId="6F8C21B8" w14:textId="77777777" w:rsidTr="00932B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827B41A" w14:textId="77777777" w:rsidR="00ED12CF" w:rsidRPr="00D52981" w:rsidRDefault="00ED12CF" w:rsidP="00740896">
            <w:pPr>
              <w:jc w:val="center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QA1</w:t>
            </w:r>
          </w:p>
        </w:tc>
        <w:tc>
          <w:tcPr>
            <w:tcW w:w="2409" w:type="dxa"/>
            <w:noWrap/>
            <w:hideMark/>
          </w:tcPr>
          <w:p w14:paraId="36351A5E" w14:textId="3BC09DCD" w:rsidR="00ED12CF" w:rsidRPr="00D52981" w:rsidRDefault="00ED12CF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uq</w:t>
            </w:r>
            <w:r w:rsidR="00167E12" w:rsidRPr="00D52981">
              <w:rPr>
                <w:rFonts w:cs="Arial"/>
                <w:color w:val="000000"/>
                <w:szCs w:val="22"/>
              </w:rPr>
              <w:t>scoor</w:t>
            </w:r>
            <w:r w:rsidRPr="00D52981">
              <w:rPr>
                <w:rFonts w:cs="Arial"/>
                <w:color w:val="000000"/>
                <w:szCs w:val="22"/>
              </w:rPr>
              <w:t>420</w:t>
            </w:r>
          </w:p>
        </w:tc>
        <w:tc>
          <w:tcPr>
            <w:tcW w:w="2835" w:type="dxa"/>
            <w:noWrap/>
            <w:hideMark/>
          </w:tcPr>
          <w:p w14:paraId="2E416895" w14:textId="4FC4E564" w:rsidR="00ED12CF" w:rsidRPr="00D52981" w:rsidRDefault="00E26EEC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Unix</w:t>
            </w:r>
            <w:r w:rsidR="00ED12CF" w:rsidRPr="00D52981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</w:tr>
      <w:tr w:rsidR="00ED12CF" w:rsidRPr="00571D25" w14:paraId="6DC41F7F" w14:textId="77777777" w:rsidTr="00932B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785A15E" w14:textId="77777777" w:rsidR="00ED12CF" w:rsidRPr="00D52981" w:rsidRDefault="00ED12CF" w:rsidP="00740896">
            <w:pPr>
              <w:jc w:val="center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PP2</w:t>
            </w:r>
          </w:p>
        </w:tc>
        <w:tc>
          <w:tcPr>
            <w:tcW w:w="2409" w:type="dxa"/>
            <w:noWrap/>
            <w:hideMark/>
          </w:tcPr>
          <w:p w14:paraId="2C8C50BE" w14:textId="41BF498E" w:rsidR="00ED12CF" w:rsidRPr="00D52981" w:rsidRDefault="00ED12CF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ur</w:t>
            </w:r>
            <w:r w:rsidR="00167E12" w:rsidRPr="00D52981">
              <w:rPr>
                <w:rFonts w:cs="Arial"/>
                <w:color w:val="000000"/>
                <w:szCs w:val="22"/>
              </w:rPr>
              <w:t>scoor</w:t>
            </w:r>
            <w:r w:rsidRPr="00D52981">
              <w:rPr>
                <w:rFonts w:cs="Arial"/>
                <w:color w:val="000000"/>
                <w:szCs w:val="22"/>
              </w:rPr>
              <w:t>720</w:t>
            </w:r>
          </w:p>
        </w:tc>
        <w:tc>
          <w:tcPr>
            <w:tcW w:w="2835" w:type="dxa"/>
            <w:noWrap/>
            <w:hideMark/>
          </w:tcPr>
          <w:p w14:paraId="1E024857" w14:textId="6E9FD9AC" w:rsidR="00ED12CF" w:rsidRPr="00D52981" w:rsidRDefault="00E26EEC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Unix</w:t>
            </w:r>
            <w:r w:rsidR="00ED12CF" w:rsidRPr="00D52981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</w:tr>
      <w:tr w:rsidR="00ED12CF" w:rsidRPr="00571D25" w14:paraId="2E5F86AE" w14:textId="77777777" w:rsidTr="00932B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879D76E" w14:textId="77777777" w:rsidR="00ED12CF" w:rsidRPr="00D52981" w:rsidRDefault="00ED12CF" w:rsidP="00740896">
            <w:pPr>
              <w:jc w:val="center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PRD</w:t>
            </w:r>
          </w:p>
        </w:tc>
        <w:tc>
          <w:tcPr>
            <w:tcW w:w="2409" w:type="dxa"/>
            <w:noWrap/>
            <w:hideMark/>
          </w:tcPr>
          <w:p w14:paraId="254A872B" w14:textId="582413D7" w:rsidR="00ED12CF" w:rsidRPr="00D52981" w:rsidRDefault="00AB6A90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upscoor020</w:t>
            </w:r>
            <w:r w:rsidR="00932BB4" w:rsidRPr="00D52981">
              <w:rPr>
                <w:rFonts w:cs="Arial"/>
                <w:color w:val="000000"/>
                <w:szCs w:val="22"/>
              </w:rPr>
              <w:t>/21</w:t>
            </w:r>
          </w:p>
        </w:tc>
        <w:tc>
          <w:tcPr>
            <w:tcW w:w="2835" w:type="dxa"/>
            <w:noWrap/>
            <w:hideMark/>
          </w:tcPr>
          <w:p w14:paraId="37304381" w14:textId="7C2165AB" w:rsidR="00ED12CF" w:rsidRPr="00D52981" w:rsidRDefault="00E26EEC" w:rsidP="00740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Unix</w:t>
            </w:r>
            <w:r w:rsidR="00ED12CF" w:rsidRPr="00D52981">
              <w:rPr>
                <w:rFonts w:cs="Arial"/>
                <w:color w:val="000000"/>
                <w:szCs w:val="22"/>
              </w:rPr>
              <w:t xml:space="preserve"> server</w:t>
            </w:r>
          </w:p>
        </w:tc>
      </w:tr>
    </w:tbl>
    <w:p w14:paraId="66CDA4B3" w14:textId="05BE447D" w:rsidR="0054645B" w:rsidRDefault="0054645B" w:rsidP="0054645B">
      <w:pPr>
        <w:pStyle w:val="BodyText"/>
        <w:rPr>
          <w:rFonts w:cs="Arial"/>
          <w:lang w:eastAsia="en-GB"/>
        </w:rPr>
      </w:pPr>
    </w:p>
    <w:p w14:paraId="1CB4ADFB" w14:textId="16106B6D" w:rsidR="00C10CE3" w:rsidRPr="00571D25" w:rsidRDefault="00C10CE3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41" w:name="_Toc82779601"/>
      <w:r w:rsidRPr="00571D25">
        <w:rPr>
          <w:rFonts w:cs="Arial"/>
        </w:rPr>
        <w:t>Data Model</w:t>
      </w:r>
      <w:bookmarkEnd w:id="38"/>
      <w:bookmarkEnd w:id="39"/>
      <w:bookmarkEnd w:id="40"/>
      <w:bookmarkEnd w:id="41"/>
    </w:p>
    <w:p w14:paraId="34CF10AC" w14:textId="0947D305" w:rsidR="003A6E21" w:rsidRPr="00571D25" w:rsidRDefault="003A6E21" w:rsidP="003A6E21">
      <w:pPr>
        <w:pStyle w:val="BodyText"/>
        <w:rPr>
          <w:rFonts w:cs="Arial"/>
          <w:lang w:eastAsia="en-GB"/>
        </w:rPr>
      </w:pPr>
      <w:r w:rsidRPr="00571D25">
        <w:rPr>
          <w:rFonts w:cs="Arial"/>
          <w:lang w:eastAsia="en-GB"/>
        </w:rPr>
        <w:t>The below representation gives the high</w:t>
      </w:r>
      <w:r w:rsidR="00863969">
        <w:rPr>
          <w:rFonts w:cs="Arial"/>
          <w:lang w:eastAsia="en-GB"/>
        </w:rPr>
        <w:t>-</w:t>
      </w:r>
      <w:r w:rsidRPr="00571D25">
        <w:rPr>
          <w:rFonts w:cs="Arial"/>
          <w:lang w:eastAsia="en-GB"/>
        </w:rPr>
        <w:t xml:space="preserve">level details to the custom object types in the </w:t>
      </w:r>
      <w:r w:rsidR="00F040BA">
        <w:rPr>
          <w:rFonts w:cs="Arial"/>
          <w:lang w:eastAsia="en-GB"/>
        </w:rPr>
        <w:t xml:space="preserve">OMR </w:t>
      </w:r>
      <w:r w:rsidRPr="00571D25">
        <w:rPr>
          <w:rFonts w:cs="Arial"/>
          <w:lang w:eastAsia="en-GB"/>
        </w:rPr>
        <w:t>scanning Documentum system</w:t>
      </w:r>
      <w:r w:rsidR="00A7051B">
        <w:rPr>
          <w:rFonts w:cs="Arial"/>
          <w:lang w:eastAsia="en-GB"/>
        </w:rPr>
        <w:t>.</w:t>
      </w:r>
    </w:p>
    <w:p w14:paraId="704770C0" w14:textId="019DC413" w:rsidR="006A235E" w:rsidRPr="00571D25" w:rsidRDefault="0093313A" w:rsidP="006A235E">
      <w:pPr>
        <w:pStyle w:val="NormalPara"/>
        <w:tabs>
          <w:tab w:val="left" w:pos="1580"/>
        </w:tabs>
        <w:ind w:left="432"/>
        <w:rPr>
          <w:rFonts w:cs="Arial"/>
        </w:rPr>
      </w:pPr>
      <w:r>
        <w:object w:dxaOrig="17635" w:dyaOrig="10760" w14:anchorId="52A73C92">
          <v:shape id="_x0000_i1028" type="#_x0000_t75" style="width:466.5pt;height:284.5pt" o:ole="">
            <v:imagedata r:id="rId38" o:title=""/>
          </v:shape>
          <o:OLEObject Type="Embed" ProgID="Visio.Drawing.15" ShapeID="_x0000_i1028" DrawAspect="Content" ObjectID="_1693641768" r:id="rId39"/>
        </w:object>
      </w:r>
    </w:p>
    <w:p w14:paraId="7B5B1527" w14:textId="77777777" w:rsidR="006A235E" w:rsidRPr="00571D25" w:rsidRDefault="006A235E" w:rsidP="006A235E">
      <w:pPr>
        <w:pStyle w:val="BodyText"/>
        <w:rPr>
          <w:rFonts w:cs="Arial"/>
          <w:lang w:eastAsia="en-GB"/>
        </w:rPr>
      </w:pPr>
    </w:p>
    <w:p w14:paraId="1CB4ADFE" w14:textId="578224C1" w:rsidR="00C10CE3" w:rsidRPr="00571D25" w:rsidRDefault="000E3FFF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42" w:name="_Toc295976812"/>
      <w:bookmarkStart w:id="43" w:name="_Toc286861366"/>
      <w:bookmarkStart w:id="44" w:name="_Toc475105365"/>
      <w:r>
        <w:rPr>
          <w:rFonts w:cs="Arial"/>
        </w:rPr>
        <w:t xml:space="preserve"> </w:t>
      </w:r>
      <w:bookmarkStart w:id="45" w:name="_Toc82779602"/>
      <w:r w:rsidR="00C10CE3" w:rsidRPr="00571D25">
        <w:rPr>
          <w:rFonts w:cs="Arial"/>
        </w:rPr>
        <w:t>Interfaces</w:t>
      </w:r>
      <w:bookmarkEnd w:id="42"/>
      <w:bookmarkEnd w:id="43"/>
      <w:bookmarkEnd w:id="44"/>
      <w:bookmarkEnd w:id="45"/>
      <w:r w:rsidR="00C10CE3" w:rsidRPr="00571D25">
        <w:rPr>
          <w:rFonts w:cs="Arial"/>
        </w:rPr>
        <w:t xml:space="preserve"> </w:t>
      </w:r>
    </w:p>
    <w:p w14:paraId="1AC63C94" w14:textId="420EC66B" w:rsidR="00966CC5" w:rsidRPr="00571D25" w:rsidRDefault="00966CC5" w:rsidP="0023398D">
      <w:pPr>
        <w:pStyle w:val="BodyText"/>
        <w:rPr>
          <w:rFonts w:cs="Arial"/>
        </w:rPr>
      </w:pPr>
    </w:p>
    <w:p w14:paraId="43EC2895" w14:textId="14587446" w:rsidR="006A235E" w:rsidRDefault="00DE3BE1" w:rsidP="006A235E">
      <w:pPr>
        <w:pStyle w:val="NormalPara"/>
        <w:tabs>
          <w:tab w:val="left" w:pos="1580"/>
        </w:tabs>
        <w:rPr>
          <w:rFonts w:cs="Arial"/>
        </w:rPr>
      </w:pPr>
      <w:r>
        <w:rPr>
          <w:rFonts w:cs="Arial"/>
        </w:rPr>
        <w:t>The below are the Interfaces where Documentum connects:</w:t>
      </w:r>
    </w:p>
    <w:p w14:paraId="207169BD" w14:textId="584705CF" w:rsidR="00DE3BE1" w:rsidRDefault="00DE3BE1" w:rsidP="00DE3BE1">
      <w:pPr>
        <w:pStyle w:val="NormalPara"/>
        <w:numPr>
          <w:ilvl w:val="0"/>
          <w:numId w:val="47"/>
        </w:numPr>
        <w:tabs>
          <w:tab w:val="left" w:pos="1580"/>
        </w:tabs>
        <w:rPr>
          <w:rFonts w:cs="Arial"/>
        </w:rPr>
      </w:pPr>
      <w:proofErr w:type="spellStart"/>
      <w:r>
        <w:rPr>
          <w:rFonts w:cs="Arial"/>
        </w:rPr>
        <w:t>SoftTrack</w:t>
      </w:r>
      <w:proofErr w:type="spellEnd"/>
      <w:r>
        <w:rPr>
          <w:rFonts w:cs="Arial"/>
        </w:rPr>
        <w:t xml:space="preserve"> DB and Scanner </w:t>
      </w:r>
      <w:proofErr w:type="spellStart"/>
      <w:r>
        <w:rPr>
          <w:rFonts w:cs="Arial"/>
        </w:rPr>
        <w:t>filestore</w:t>
      </w:r>
      <w:proofErr w:type="spellEnd"/>
      <w:r>
        <w:rPr>
          <w:rFonts w:cs="Arial"/>
        </w:rPr>
        <w:t xml:space="preserve"> CFS (server details provided in </w:t>
      </w:r>
      <w:proofErr w:type="spellStart"/>
      <w:r>
        <w:rPr>
          <w:rFonts w:cs="Arial"/>
        </w:rPr>
        <w:t>InterOp</w:t>
      </w:r>
      <w:proofErr w:type="spellEnd"/>
      <w:r>
        <w:rPr>
          <w:rFonts w:cs="Arial"/>
        </w:rPr>
        <w:t>)</w:t>
      </w:r>
    </w:p>
    <w:p w14:paraId="372B18AC" w14:textId="53E278A2" w:rsidR="00DE3BE1" w:rsidRDefault="00D558CD" w:rsidP="00DE3BE1">
      <w:pPr>
        <w:pStyle w:val="NormalPara"/>
        <w:numPr>
          <w:ilvl w:val="0"/>
          <w:numId w:val="47"/>
        </w:numPr>
        <w:tabs>
          <w:tab w:val="left" w:pos="1580"/>
        </w:tabs>
        <w:rPr>
          <w:rFonts w:cs="Arial"/>
        </w:rPr>
      </w:pPr>
      <w:proofErr w:type="spellStart"/>
      <w:r>
        <w:rPr>
          <w:rFonts w:cs="Arial"/>
        </w:rPr>
        <w:t>Teleform</w:t>
      </w:r>
      <w:proofErr w:type="spellEnd"/>
      <w:r w:rsidR="00DE3BE1">
        <w:rPr>
          <w:rFonts w:cs="Arial"/>
        </w:rPr>
        <w:t xml:space="preserve"> systems (URL provided in </w:t>
      </w:r>
      <w:proofErr w:type="spellStart"/>
      <w:r w:rsidR="00DE3BE1">
        <w:rPr>
          <w:rFonts w:cs="Arial"/>
        </w:rPr>
        <w:t>InterOp</w:t>
      </w:r>
      <w:proofErr w:type="spellEnd"/>
      <w:r w:rsidR="00DE3BE1">
        <w:rPr>
          <w:rFonts w:cs="Arial"/>
        </w:rPr>
        <w:t>)</w:t>
      </w:r>
    </w:p>
    <w:p w14:paraId="13D426EF" w14:textId="027EC774" w:rsidR="00DE3BE1" w:rsidRDefault="00DE3BE1" w:rsidP="00DE3BE1">
      <w:pPr>
        <w:pStyle w:val="NormalPara"/>
        <w:numPr>
          <w:ilvl w:val="0"/>
          <w:numId w:val="47"/>
        </w:numPr>
        <w:tabs>
          <w:tab w:val="left" w:pos="1580"/>
        </w:tabs>
        <w:rPr>
          <w:rFonts w:cs="Arial"/>
        </w:rPr>
      </w:pPr>
      <w:r>
        <w:rPr>
          <w:rFonts w:cs="Arial"/>
        </w:rPr>
        <w:t>Message Queue server (</w:t>
      </w:r>
      <w:r w:rsidRPr="00DE3BE1">
        <w:rPr>
          <w:rFonts w:cs="Arial"/>
        </w:rPr>
        <w:t>MQS-PRD-</w:t>
      </w:r>
      <w:proofErr w:type="gramStart"/>
      <w:r w:rsidRPr="00DE3BE1">
        <w:rPr>
          <w:rFonts w:cs="Arial"/>
        </w:rPr>
        <w:t>90.ucles</w:t>
      </w:r>
      <w:proofErr w:type="gramEnd"/>
      <w:r w:rsidRPr="00DE3BE1">
        <w:rPr>
          <w:rFonts w:cs="Arial"/>
        </w:rPr>
        <w:t>.internal</w:t>
      </w:r>
      <w:r>
        <w:rPr>
          <w:rFonts w:cs="Arial"/>
        </w:rPr>
        <w:t>)</w:t>
      </w:r>
    </w:p>
    <w:p w14:paraId="54B64E55" w14:textId="63E944FD" w:rsidR="00DE3BE1" w:rsidRDefault="00DE3BE1" w:rsidP="00DE3BE1">
      <w:pPr>
        <w:pStyle w:val="NormalPara"/>
        <w:numPr>
          <w:ilvl w:val="0"/>
          <w:numId w:val="47"/>
        </w:numPr>
        <w:tabs>
          <w:tab w:val="left" w:pos="1580"/>
        </w:tabs>
        <w:rPr>
          <w:rFonts w:cs="Arial"/>
        </w:rPr>
      </w:pPr>
      <w:r>
        <w:rPr>
          <w:rFonts w:cs="Arial"/>
        </w:rPr>
        <w:t xml:space="preserve">Biztalk server (URL provided in </w:t>
      </w:r>
      <w:proofErr w:type="spellStart"/>
      <w:r>
        <w:rPr>
          <w:rFonts w:cs="Arial"/>
        </w:rPr>
        <w:t>InterOp</w:t>
      </w:r>
      <w:proofErr w:type="spellEnd"/>
      <w:r>
        <w:rPr>
          <w:rFonts w:cs="Arial"/>
        </w:rPr>
        <w:t>)</w:t>
      </w:r>
    </w:p>
    <w:p w14:paraId="1CB4AE01" w14:textId="7834C3E8" w:rsidR="00C10CE3" w:rsidRPr="001C0A6C" w:rsidRDefault="00C10CE3" w:rsidP="0025340B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46" w:name="_Toc295976813"/>
      <w:bookmarkStart w:id="47" w:name="_Toc286861367"/>
      <w:bookmarkStart w:id="48" w:name="_Toc475105366"/>
      <w:bookmarkStart w:id="49" w:name="_Toc82779603"/>
      <w:r w:rsidRPr="001C0A6C">
        <w:rPr>
          <w:rFonts w:cs="Arial"/>
        </w:rPr>
        <w:t>Technical Stack</w:t>
      </w:r>
      <w:bookmarkEnd w:id="46"/>
      <w:bookmarkEnd w:id="47"/>
      <w:bookmarkEnd w:id="48"/>
      <w:bookmarkEnd w:id="49"/>
    </w:p>
    <w:p w14:paraId="080BD27E" w14:textId="3ADDDE40" w:rsidR="00532534" w:rsidRPr="00A53827" w:rsidRDefault="001C0A6C" w:rsidP="00532534">
      <w:pPr>
        <w:pStyle w:val="BodyText"/>
        <w:rPr>
          <w:rFonts w:cs="Arial"/>
          <w:szCs w:val="22"/>
          <w:lang w:eastAsia="en-GB"/>
        </w:rPr>
      </w:pPr>
      <w:r w:rsidRPr="00A53827">
        <w:rPr>
          <w:rFonts w:cs="Arial"/>
          <w:szCs w:val="22"/>
          <w:lang w:eastAsia="en-GB"/>
        </w:rPr>
        <w:t>Documentum Tech Stack</w:t>
      </w:r>
      <w:r w:rsidR="00532534" w:rsidRPr="00A53827">
        <w:rPr>
          <w:rFonts w:cs="Arial"/>
          <w:szCs w:val="22"/>
          <w:lang w:eastAsia="en-GB"/>
        </w:rPr>
        <w:t>:</w:t>
      </w:r>
    </w:p>
    <w:p w14:paraId="6CA3FFEF" w14:textId="03DADD1F" w:rsidR="001C0A6C" w:rsidRPr="00A53827" w:rsidRDefault="001C0A6C" w:rsidP="00532534">
      <w:pPr>
        <w:pStyle w:val="BodyText"/>
        <w:rPr>
          <w:rFonts w:cs="Arial"/>
          <w:szCs w:val="22"/>
          <w:lang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962"/>
      </w:tblGrid>
      <w:tr w:rsidR="006D6B60" w:rsidRPr="00A53827" w14:paraId="484DCA3D" w14:textId="77777777" w:rsidTr="006D6B60">
        <w:trPr>
          <w:jc w:val="center"/>
        </w:trPr>
        <w:tc>
          <w:tcPr>
            <w:tcW w:w="2830" w:type="dxa"/>
          </w:tcPr>
          <w:p w14:paraId="23B5215C" w14:textId="6C080810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Documentum 16.4</w:t>
            </w:r>
          </w:p>
        </w:tc>
        <w:tc>
          <w:tcPr>
            <w:tcW w:w="4962" w:type="dxa"/>
          </w:tcPr>
          <w:p w14:paraId="76CD9804" w14:textId="122C40BD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Content Management System</w:t>
            </w:r>
          </w:p>
        </w:tc>
      </w:tr>
      <w:tr w:rsidR="006D6B60" w:rsidRPr="00A53827" w14:paraId="72728FF4" w14:textId="77777777" w:rsidTr="006D6B60">
        <w:trPr>
          <w:jc w:val="center"/>
        </w:trPr>
        <w:tc>
          <w:tcPr>
            <w:tcW w:w="2830" w:type="dxa"/>
          </w:tcPr>
          <w:p w14:paraId="6B545881" w14:textId="3D8EF977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proofErr w:type="spellStart"/>
            <w:r w:rsidRPr="00A53827">
              <w:rPr>
                <w:rFonts w:cs="Arial"/>
                <w:szCs w:val="22"/>
              </w:rPr>
              <w:t>xCP</w:t>
            </w:r>
            <w:proofErr w:type="spellEnd"/>
            <w:r w:rsidRPr="00A53827">
              <w:rPr>
                <w:rFonts w:cs="Arial"/>
                <w:szCs w:val="22"/>
              </w:rPr>
              <w:t xml:space="preserve"> </w:t>
            </w:r>
            <w:r w:rsidR="00396161" w:rsidRPr="00A53827">
              <w:rPr>
                <w:rFonts w:cs="Arial"/>
                <w:szCs w:val="22"/>
              </w:rPr>
              <w:t>16.4</w:t>
            </w:r>
          </w:p>
        </w:tc>
        <w:tc>
          <w:tcPr>
            <w:tcW w:w="4962" w:type="dxa"/>
          </w:tcPr>
          <w:p w14:paraId="1DD43E9B" w14:textId="45FA7CB2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Workflow Management Tool</w:t>
            </w:r>
          </w:p>
        </w:tc>
      </w:tr>
      <w:tr w:rsidR="006D6B60" w:rsidRPr="00A53827" w14:paraId="2FA51282" w14:textId="77777777" w:rsidTr="006D6B60">
        <w:trPr>
          <w:jc w:val="center"/>
        </w:trPr>
        <w:tc>
          <w:tcPr>
            <w:tcW w:w="2830" w:type="dxa"/>
          </w:tcPr>
          <w:p w14:paraId="30098711" w14:textId="2218EF08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bps</w:t>
            </w:r>
          </w:p>
        </w:tc>
        <w:tc>
          <w:tcPr>
            <w:tcW w:w="4962" w:type="dxa"/>
          </w:tcPr>
          <w:p w14:paraId="788F61BA" w14:textId="18531159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Business Process Services</w:t>
            </w:r>
          </w:p>
        </w:tc>
      </w:tr>
      <w:tr w:rsidR="006D6B60" w:rsidRPr="00A53827" w14:paraId="5AC96378" w14:textId="77777777" w:rsidTr="006D6B60">
        <w:trPr>
          <w:jc w:val="center"/>
        </w:trPr>
        <w:tc>
          <w:tcPr>
            <w:tcW w:w="2830" w:type="dxa"/>
          </w:tcPr>
          <w:p w14:paraId="6AC3DB77" w14:textId="037422F0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proofErr w:type="spellStart"/>
            <w:r w:rsidRPr="00A53827">
              <w:rPr>
                <w:rFonts w:cs="Arial"/>
                <w:szCs w:val="22"/>
              </w:rPr>
              <w:t>openLDAP</w:t>
            </w:r>
            <w:proofErr w:type="spellEnd"/>
          </w:p>
        </w:tc>
        <w:tc>
          <w:tcPr>
            <w:tcW w:w="4962" w:type="dxa"/>
          </w:tcPr>
          <w:p w14:paraId="76C7670D" w14:textId="7633C6F8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Connects to Message Queue</w:t>
            </w:r>
          </w:p>
        </w:tc>
      </w:tr>
      <w:tr w:rsidR="006D6B60" w:rsidRPr="00A53827" w14:paraId="2A5492BA" w14:textId="77777777" w:rsidTr="006D6B60">
        <w:trPr>
          <w:jc w:val="center"/>
        </w:trPr>
        <w:tc>
          <w:tcPr>
            <w:tcW w:w="2830" w:type="dxa"/>
          </w:tcPr>
          <w:p w14:paraId="1D6EE9B2" w14:textId="4E8DD3D1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Java 1</w:t>
            </w:r>
            <w:r w:rsidR="00396161" w:rsidRPr="00A53827">
              <w:rPr>
                <w:rFonts w:cs="Arial"/>
                <w:szCs w:val="22"/>
              </w:rPr>
              <w:t>.8</w:t>
            </w:r>
          </w:p>
        </w:tc>
        <w:tc>
          <w:tcPr>
            <w:tcW w:w="4962" w:type="dxa"/>
          </w:tcPr>
          <w:p w14:paraId="430823DC" w14:textId="41785D41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 xml:space="preserve">Core Java to hold the logic and </w:t>
            </w:r>
            <w:proofErr w:type="spellStart"/>
            <w:r w:rsidRPr="00A53827">
              <w:rPr>
                <w:rFonts w:cs="Arial"/>
                <w:szCs w:val="22"/>
              </w:rPr>
              <w:t>Junits</w:t>
            </w:r>
            <w:proofErr w:type="spellEnd"/>
          </w:p>
        </w:tc>
      </w:tr>
      <w:tr w:rsidR="006D6B60" w:rsidRPr="00A53827" w14:paraId="480AEA60" w14:textId="77777777" w:rsidTr="006D6B60">
        <w:trPr>
          <w:jc w:val="center"/>
        </w:trPr>
        <w:tc>
          <w:tcPr>
            <w:tcW w:w="2830" w:type="dxa"/>
          </w:tcPr>
          <w:p w14:paraId="098DC151" w14:textId="224C4A6A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 xml:space="preserve">Apache Tomcat </w:t>
            </w:r>
            <w:r w:rsidR="00396161" w:rsidRPr="00A53827">
              <w:rPr>
                <w:rFonts w:cs="Arial"/>
                <w:szCs w:val="22"/>
              </w:rPr>
              <w:t>8.0</w:t>
            </w:r>
          </w:p>
        </w:tc>
        <w:tc>
          <w:tcPr>
            <w:tcW w:w="4962" w:type="dxa"/>
          </w:tcPr>
          <w:p w14:paraId="1E3DE871" w14:textId="5466F4D7" w:rsidR="006D6B60" w:rsidRPr="00A53827" w:rsidRDefault="006D6B60" w:rsidP="00532534">
            <w:pPr>
              <w:pStyle w:val="BodyText"/>
              <w:rPr>
                <w:rFonts w:cs="Arial"/>
                <w:szCs w:val="22"/>
              </w:rPr>
            </w:pPr>
            <w:r w:rsidRPr="00A53827">
              <w:rPr>
                <w:rFonts w:cs="Arial"/>
                <w:szCs w:val="22"/>
              </w:rPr>
              <w:t>Application/Web server</w:t>
            </w:r>
          </w:p>
        </w:tc>
      </w:tr>
    </w:tbl>
    <w:p w14:paraId="3C26768A" w14:textId="77777777" w:rsidR="000B59D5" w:rsidRPr="00571D25" w:rsidRDefault="000B59D5" w:rsidP="00532534">
      <w:pPr>
        <w:pStyle w:val="BodyText"/>
        <w:rPr>
          <w:rFonts w:cs="Arial"/>
          <w:lang w:eastAsia="en-GB"/>
        </w:rPr>
      </w:pPr>
    </w:p>
    <w:p w14:paraId="1CB4AE03" w14:textId="4336412A" w:rsidR="00861755" w:rsidRPr="00571D25" w:rsidRDefault="00861755" w:rsidP="00C10CE3">
      <w:pPr>
        <w:pStyle w:val="NormalPara"/>
        <w:tabs>
          <w:tab w:val="left" w:pos="1580"/>
        </w:tabs>
        <w:rPr>
          <w:rFonts w:cs="Arial"/>
        </w:rPr>
      </w:pPr>
    </w:p>
    <w:p w14:paraId="4AEAC871" w14:textId="77777777" w:rsidR="00DA4FDF" w:rsidRPr="00571D25" w:rsidRDefault="00DA4FDF" w:rsidP="00DA4FDF">
      <w:pPr>
        <w:pStyle w:val="NormalPara"/>
        <w:tabs>
          <w:tab w:val="left" w:pos="1580"/>
        </w:tabs>
        <w:rPr>
          <w:rFonts w:cs="Arial"/>
        </w:rPr>
      </w:pPr>
    </w:p>
    <w:p w14:paraId="2C1882B9" w14:textId="77777777" w:rsidR="00DA4FDF" w:rsidRPr="008C15A3" w:rsidRDefault="00DA4FDF" w:rsidP="00DA4FDF">
      <w:pPr>
        <w:pStyle w:val="Heading3"/>
        <w:numPr>
          <w:ilvl w:val="2"/>
          <w:numId w:val="2"/>
        </w:numPr>
        <w:tabs>
          <w:tab w:val="clear" w:pos="0"/>
          <w:tab w:val="left" w:pos="1134"/>
        </w:tabs>
        <w:spacing w:before="240"/>
      </w:pPr>
      <w:bookmarkStart w:id="50" w:name="_Toc295976816"/>
      <w:bookmarkStart w:id="51" w:name="_Toc475105367"/>
      <w:bookmarkStart w:id="52" w:name="_Toc475350297"/>
      <w:bookmarkStart w:id="53" w:name="_Toc82779604"/>
      <w:r w:rsidRPr="008C15A3">
        <w:t>Detailed Specifications</w:t>
      </w:r>
      <w:bookmarkEnd w:id="50"/>
      <w:bookmarkEnd w:id="51"/>
      <w:bookmarkEnd w:id="52"/>
      <w:bookmarkEnd w:id="53"/>
    </w:p>
    <w:tbl>
      <w:tblPr>
        <w:tblW w:w="4789" w:type="pct"/>
        <w:tblInd w:w="-45" w:type="dxa"/>
        <w:tblLook w:val="04A0" w:firstRow="1" w:lastRow="0" w:firstColumn="1" w:lastColumn="0" w:noHBand="0" w:noVBand="1"/>
      </w:tblPr>
      <w:tblGrid>
        <w:gridCol w:w="4462"/>
        <w:gridCol w:w="4462"/>
      </w:tblGrid>
      <w:tr w:rsidR="00DA4FDF" w:rsidRPr="00571D25" w14:paraId="17B82051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5BCDB8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 xml:space="preserve">Technical complexity (1 – Low </w:t>
            </w:r>
            <w:proofErr w:type="gramStart"/>
            <w:r w:rsidRPr="00D52981">
              <w:rPr>
                <w:rFonts w:cs="Arial"/>
                <w:color w:val="000000"/>
                <w:szCs w:val="22"/>
              </w:rPr>
              <w:t>to  5</w:t>
            </w:r>
            <w:proofErr w:type="gramEnd"/>
            <w:r w:rsidRPr="00D52981">
              <w:rPr>
                <w:rFonts w:cs="Arial"/>
                <w:color w:val="000000"/>
                <w:szCs w:val="22"/>
              </w:rPr>
              <w:t xml:space="preserve"> – High)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EFF5DE" w14:textId="0C9E0336" w:rsidR="00DA4FDF" w:rsidRPr="00D52981" w:rsidRDefault="00F96662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4</w:t>
            </w:r>
          </w:p>
        </w:tc>
      </w:tr>
      <w:tr w:rsidR="00DA4FDF" w:rsidRPr="00571D25" w14:paraId="19ADF346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BC6EAA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Peak transaction volume (per unit time)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EE1BD2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Not possible to retrieve this info</w:t>
            </w:r>
          </w:p>
        </w:tc>
      </w:tr>
      <w:tr w:rsidR="00DA4FDF" w:rsidRPr="00571D25" w14:paraId="5838ED27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5A8FCF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Size (LOC or in any applicable unit)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4BC7B3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6D48B5F0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EEC3D1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 xml:space="preserve">Number of </w:t>
            </w:r>
            <w:r w:rsidRPr="00D52981">
              <w:rPr>
                <w:rFonts w:cs="Arial"/>
                <w:szCs w:val="22"/>
              </w:rPr>
              <w:t>screens</w:t>
            </w:r>
            <w:r w:rsidRPr="00D52981">
              <w:rPr>
                <w:rFonts w:cs="Arial"/>
                <w:color w:val="000000"/>
                <w:szCs w:val="22"/>
              </w:rPr>
              <w:t>/forms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DAE9D0" w14:textId="38C4DB38" w:rsidR="00DA4FDF" w:rsidRPr="00D52981" w:rsidRDefault="00A5387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12</w:t>
            </w:r>
          </w:p>
        </w:tc>
      </w:tr>
      <w:tr w:rsidR="00DA4FDF" w:rsidRPr="00571D25" w14:paraId="008646D8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78AF2D" w14:textId="0F6CC5B5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 xml:space="preserve">Number of </w:t>
            </w:r>
            <w:r w:rsidR="004C68EC" w:rsidRPr="00D52981">
              <w:rPr>
                <w:rFonts w:cs="Arial"/>
                <w:color w:val="000000"/>
                <w:szCs w:val="22"/>
              </w:rPr>
              <w:t>Custom Object types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E515E8" w14:textId="00281CA0" w:rsidR="00DA4FDF" w:rsidRPr="00D52981" w:rsidRDefault="004F09AE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9</w:t>
            </w:r>
          </w:p>
        </w:tc>
      </w:tr>
      <w:tr w:rsidR="00DA4FDF" w:rsidRPr="00571D25" w14:paraId="085DFF8F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586C9D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 xml:space="preserve">Number </w:t>
            </w:r>
            <w:proofErr w:type="gramStart"/>
            <w:r w:rsidRPr="00D52981">
              <w:rPr>
                <w:rFonts w:cs="Arial"/>
                <w:color w:val="000000"/>
                <w:szCs w:val="22"/>
              </w:rPr>
              <w:t>of  stored</w:t>
            </w:r>
            <w:proofErr w:type="gramEnd"/>
            <w:r w:rsidRPr="00D52981">
              <w:rPr>
                <w:rFonts w:cs="Arial"/>
                <w:color w:val="000000"/>
                <w:szCs w:val="22"/>
              </w:rPr>
              <w:t xml:space="preserve"> procedures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4B99F3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4948A134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1C33B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Number of reports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4B5D57" w14:textId="13E7E1C9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1690AB6B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5D367D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Number of batch Jobs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0010C8" w14:textId="021AE61D" w:rsidR="00DA4FDF" w:rsidRPr="00D52981" w:rsidRDefault="0016087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8</w:t>
            </w:r>
          </w:p>
        </w:tc>
      </w:tr>
      <w:tr w:rsidR="00DA4FDF" w:rsidRPr="00571D25" w14:paraId="6F8AE4A4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0CDB6C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Number or servers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4A96E0" w14:textId="712AA92B" w:rsidR="00DA4FDF" w:rsidRPr="00D52981" w:rsidRDefault="004C68EC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10</w:t>
            </w:r>
          </w:p>
        </w:tc>
      </w:tr>
      <w:tr w:rsidR="00DA4FDF" w:rsidRPr="00571D25" w14:paraId="0D3F852E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5C8B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Number of databases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5508CD" w14:textId="05C07289" w:rsidR="00DA4FDF" w:rsidRPr="00D52981" w:rsidRDefault="001C4DF7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1</w:t>
            </w:r>
            <w:r w:rsidR="00344A84" w:rsidRPr="00D52981">
              <w:rPr>
                <w:rFonts w:cs="Arial"/>
                <w:color w:val="000000"/>
                <w:szCs w:val="22"/>
              </w:rPr>
              <w:t xml:space="preserve"> (1 standby)</w:t>
            </w:r>
          </w:p>
        </w:tc>
      </w:tr>
      <w:tr w:rsidR="00DA4FDF" w:rsidRPr="00571D25" w14:paraId="1E228C91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E4EDFB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Number of installations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8A9FD5" w14:textId="6D70BE05" w:rsidR="00DA4FDF" w:rsidRPr="00D52981" w:rsidRDefault="007725D9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4(Dev, QA1, PP2 and PROD)</w:t>
            </w:r>
          </w:p>
        </w:tc>
      </w:tr>
      <w:tr w:rsidR="00DA4FDF" w:rsidRPr="00571D25" w14:paraId="0CB7D075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775684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Required Backup Frequency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3ED681" w14:textId="7C1973EE" w:rsidR="00DA4FDF" w:rsidRPr="00D52981" w:rsidRDefault="000405CA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D</w:t>
            </w:r>
            <w:r w:rsidR="00DA4FDF" w:rsidRPr="00D52981">
              <w:rPr>
                <w:rFonts w:cs="Arial"/>
                <w:color w:val="000000"/>
                <w:szCs w:val="22"/>
              </w:rPr>
              <w:t>aily</w:t>
            </w:r>
          </w:p>
        </w:tc>
      </w:tr>
      <w:tr w:rsidR="00DA4FDF" w:rsidRPr="00571D25" w14:paraId="73AB5EAC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C4D7D3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Confirmed/agreed regularity of data refresh to Support/BAU Environment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98596C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408447E6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5BE68C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Recovery Target Objective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A8384A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69C6BCFB" w14:textId="77777777" w:rsidTr="00740896"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C7144E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Required Archiving</w:t>
            </w:r>
          </w:p>
        </w:tc>
        <w:tc>
          <w:tcPr>
            <w:tcW w:w="25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62AE55" w14:textId="77777777" w:rsidR="00DA4FDF" w:rsidRPr="00D52981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D52981">
              <w:rPr>
                <w:rFonts w:cs="Arial"/>
                <w:color w:val="000000"/>
                <w:szCs w:val="22"/>
              </w:rPr>
              <w:t>n/a</w:t>
            </w:r>
          </w:p>
        </w:tc>
      </w:tr>
    </w:tbl>
    <w:p w14:paraId="084CDBAE" w14:textId="77777777" w:rsidR="00DA4FDF" w:rsidRPr="00571D25" w:rsidRDefault="00DA4FDF" w:rsidP="00DA4FDF">
      <w:pPr>
        <w:pStyle w:val="NormalPara"/>
        <w:tabs>
          <w:tab w:val="left" w:pos="1580"/>
        </w:tabs>
        <w:rPr>
          <w:rFonts w:cs="Arial"/>
        </w:rPr>
      </w:pPr>
    </w:p>
    <w:p w14:paraId="0794444F" w14:textId="6E0FFBFD" w:rsidR="00DA4FDF" w:rsidRPr="00571D25" w:rsidRDefault="00106113" w:rsidP="00DA4FDF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54" w:name="_Toc475105368"/>
      <w:bookmarkStart w:id="55" w:name="_Toc475350298"/>
      <w:r w:rsidRPr="00571D25">
        <w:rPr>
          <w:rFonts w:cs="Arial"/>
        </w:rPr>
        <w:t xml:space="preserve"> </w:t>
      </w:r>
      <w:bookmarkStart w:id="56" w:name="_Toc82779605"/>
      <w:r w:rsidR="00DA4FDF" w:rsidRPr="00571D25">
        <w:rPr>
          <w:rFonts w:cs="Arial"/>
        </w:rPr>
        <w:t>Access Control</w:t>
      </w:r>
      <w:bookmarkEnd w:id="54"/>
      <w:bookmarkEnd w:id="55"/>
      <w:bookmarkEnd w:id="56"/>
    </w:p>
    <w:p w14:paraId="03447784" w14:textId="483F196A" w:rsidR="007F10EA" w:rsidRDefault="007F10EA" w:rsidP="00DA4FDF">
      <w:pPr>
        <w:pStyle w:val="NormalPara"/>
        <w:tabs>
          <w:tab w:val="left" w:pos="1580"/>
        </w:tabs>
        <w:rPr>
          <w:rFonts w:cs="Arial"/>
        </w:rPr>
      </w:pPr>
      <w:r>
        <w:rPr>
          <w:rFonts w:cs="Arial"/>
        </w:rPr>
        <w:t xml:space="preserve">User access to Documentum is obtained by Ivanti </w:t>
      </w:r>
      <w:r w:rsidR="00D7390C">
        <w:rPr>
          <w:rFonts w:cs="Arial"/>
        </w:rPr>
        <w:t>Change Employee Access</w:t>
      </w:r>
      <w:r>
        <w:rPr>
          <w:rFonts w:cs="Arial"/>
        </w:rPr>
        <w:t xml:space="preserve"> SR</w:t>
      </w:r>
      <w:r w:rsidR="00D7390C">
        <w:rPr>
          <w:rFonts w:cs="Arial"/>
        </w:rPr>
        <w:t xml:space="preserve"> and actioned by the </w:t>
      </w:r>
      <w:proofErr w:type="gramStart"/>
      <w:r w:rsidR="00D7390C">
        <w:rPr>
          <w:rFonts w:cs="Arial"/>
        </w:rPr>
        <w:t>Pre Assessment</w:t>
      </w:r>
      <w:proofErr w:type="gramEnd"/>
      <w:r w:rsidR="00D7390C">
        <w:rPr>
          <w:rFonts w:cs="Arial"/>
        </w:rPr>
        <w:t xml:space="preserve"> </w:t>
      </w:r>
      <w:proofErr w:type="spellStart"/>
      <w:r w:rsidR="00D7390C">
        <w:rPr>
          <w:rFonts w:cs="Arial"/>
        </w:rPr>
        <w:t>CoE</w:t>
      </w:r>
      <w:proofErr w:type="spellEnd"/>
      <w:r w:rsidR="00D7390C">
        <w:rPr>
          <w:rFonts w:cs="Arial"/>
        </w:rPr>
        <w:t xml:space="preserve"> Documentum Team</w:t>
      </w:r>
      <w:r>
        <w:rPr>
          <w:rFonts w:cs="Arial"/>
        </w:rPr>
        <w:t>.</w:t>
      </w:r>
    </w:p>
    <w:p w14:paraId="12DAEF5D" w14:textId="77777777" w:rsidR="007F10EA" w:rsidRDefault="007F10EA" w:rsidP="00DA4FDF">
      <w:pPr>
        <w:pStyle w:val="NormalPara"/>
        <w:tabs>
          <w:tab w:val="left" w:pos="1580"/>
        </w:tabs>
        <w:rPr>
          <w:rFonts w:cs="Arial"/>
        </w:rPr>
      </w:pPr>
    </w:p>
    <w:p w14:paraId="5E0D309D" w14:textId="30608E6B" w:rsidR="00DA4FDF" w:rsidRPr="00571D25" w:rsidRDefault="00DA4FDF" w:rsidP="00DA4FDF">
      <w:pPr>
        <w:pStyle w:val="NormalPara"/>
        <w:tabs>
          <w:tab w:val="left" w:pos="1580"/>
        </w:tabs>
        <w:rPr>
          <w:rFonts w:cs="Arial"/>
        </w:rPr>
      </w:pPr>
      <w:r w:rsidRPr="00571D25">
        <w:rPr>
          <w:rFonts w:cs="Arial"/>
        </w:rPr>
        <w:t>Standard AD access to workstations as well as specific accounts setup within the application</w:t>
      </w:r>
    </w:p>
    <w:p w14:paraId="57C72049" w14:textId="39A292A6" w:rsidR="00136EBB" w:rsidRPr="00571D25" w:rsidRDefault="00136EBB" w:rsidP="00DA4FDF">
      <w:pPr>
        <w:pStyle w:val="NormalPara"/>
        <w:tabs>
          <w:tab w:val="left" w:pos="1580"/>
        </w:tabs>
        <w:rPr>
          <w:rFonts w:cs="Arial"/>
        </w:rPr>
      </w:pPr>
      <w:r w:rsidRPr="00571D25">
        <w:rPr>
          <w:rFonts w:cs="Arial"/>
        </w:rPr>
        <w:t>Please find the below steps for providing access to users</w:t>
      </w:r>
    </w:p>
    <w:p w14:paraId="2CE0BC47" w14:textId="2A2E80C3" w:rsidR="00136EBB" w:rsidRPr="00571D25" w:rsidRDefault="00136EBB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r w:rsidRPr="00571D25">
        <w:rPr>
          <w:rFonts w:cs="Arial"/>
        </w:rPr>
        <w:t xml:space="preserve">Login to Documentum Administrator </w:t>
      </w:r>
      <w:proofErr w:type="spellStart"/>
      <w:r w:rsidRPr="00571D25">
        <w:rPr>
          <w:rFonts w:cs="Arial"/>
        </w:rPr>
        <w:t>url</w:t>
      </w:r>
      <w:proofErr w:type="spellEnd"/>
    </w:p>
    <w:p w14:paraId="550E8172" w14:textId="6D288834" w:rsidR="00136EBB" w:rsidRPr="00571D25" w:rsidRDefault="006E0C50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hyperlink r:id="rId40" w:history="1">
        <w:r w:rsidR="0025798F" w:rsidRPr="00306B50">
          <w:rPr>
            <w:rStyle w:val="Hyperlink"/>
            <w:rFonts w:cs="Arial"/>
          </w:rPr>
          <w:t>http://omrscanning.ucles.internal/da</w:t>
        </w:r>
      </w:hyperlink>
    </w:p>
    <w:p w14:paraId="75C5076D" w14:textId="234AC652" w:rsidR="00136EBB" w:rsidRPr="00571D25" w:rsidRDefault="00136EBB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r w:rsidRPr="00571D25">
        <w:rPr>
          <w:rFonts w:cs="Arial"/>
        </w:rPr>
        <w:t>Go to User Management -&gt; click on new users</w:t>
      </w:r>
    </w:p>
    <w:p w14:paraId="06A6EF9D" w14:textId="74711D00" w:rsidR="00136EBB" w:rsidRPr="00571D25" w:rsidRDefault="00136EBB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r w:rsidRPr="00571D25">
        <w:rPr>
          <w:rFonts w:cs="Arial"/>
        </w:rPr>
        <w:t>Provide the details of user -&gt; click on ok</w:t>
      </w:r>
    </w:p>
    <w:p w14:paraId="32728F6C" w14:textId="62ED71C3" w:rsidR="00136EBB" w:rsidRPr="00571D25" w:rsidRDefault="00136EBB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r w:rsidRPr="00571D25">
        <w:rPr>
          <w:rFonts w:cs="Arial"/>
        </w:rPr>
        <w:t xml:space="preserve">Provide </w:t>
      </w:r>
      <w:proofErr w:type="spellStart"/>
      <w:r w:rsidRPr="00571D25">
        <w:rPr>
          <w:rFonts w:cs="Arial"/>
        </w:rPr>
        <w:t>ldap_dn</w:t>
      </w:r>
      <w:proofErr w:type="spellEnd"/>
      <w:r w:rsidRPr="00571D25">
        <w:rPr>
          <w:rFonts w:cs="Arial"/>
        </w:rPr>
        <w:t xml:space="preserve"> details of user, obtain the details from </w:t>
      </w:r>
      <w:proofErr w:type="spellStart"/>
      <w:r w:rsidRPr="00571D25">
        <w:rPr>
          <w:rFonts w:cs="Arial"/>
        </w:rPr>
        <w:t>ldap</w:t>
      </w:r>
      <w:proofErr w:type="spellEnd"/>
      <w:r w:rsidRPr="00571D25">
        <w:rPr>
          <w:rFonts w:cs="Arial"/>
        </w:rPr>
        <w:t xml:space="preserve"> browser</w:t>
      </w:r>
    </w:p>
    <w:p w14:paraId="4A32399B" w14:textId="5EA04875" w:rsidR="00136EBB" w:rsidRPr="00571D25" w:rsidRDefault="00136EBB" w:rsidP="00136EBB">
      <w:pPr>
        <w:pStyle w:val="NormalPara"/>
        <w:numPr>
          <w:ilvl w:val="0"/>
          <w:numId w:val="46"/>
        </w:numPr>
        <w:tabs>
          <w:tab w:val="left" w:pos="1580"/>
        </w:tabs>
        <w:rPr>
          <w:rFonts w:cs="Arial"/>
        </w:rPr>
      </w:pPr>
      <w:r w:rsidRPr="00571D25">
        <w:rPr>
          <w:rFonts w:cs="Arial"/>
        </w:rPr>
        <w:t xml:space="preserve">Provide necessary roles for </w:t>
      </w:r>
      <w:r w:rsidR="00344A84" w:rsidRPr="00571D25">
        <w:rPr>
          <w:rFonts w:cs="Arial"/>
        </w:rPr>
        <w:t>accessing</w:t>
      </w:r>
      <w:r w:rsidRPr="00571D25">
        <w:rPr>
          <w:rFonts w:cs="Arial"/>
        </w:rPr>
        <w:t xml:space="preserve"> the application</w:t>
      </w:r>
    </w:p>
    <w:p w14:paraId="3B0ECD6E" w14:textId="56F4DBB9" w:rsidR="00DA4FDF" w:rsidRPr="00571D25" w:rsidRDefault="00A53827" w:rsidP="00DA4FDF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57" w:name="_Toc295976815"/>
      <w:bookmarkStart w:id="58" w:name="_Toc286861369"/>
      <w:bookmarkStart w:id="59" w:name="_Toc475105369"/>
      <w:bookmarkStart w:id="60" w:name="_Toc475350299"/>
      <w:r>
        <w:rPr>
          <w:rFonts w:cs="Arial"/>
        </w:rPr>
        <w:lastRenderedPageBreak/>
        <w:t xml:space="preserve"> </w:t>
      </w:r>
      <w:bookmarkStart w:id="61" w:name="_Toc82779606"/>
      <w:r w:rsidR="00DA4FDF" w:rsidRPr="00571D25">
        <w:rPr>
          <w:rFonts w:cs="Arial"/>
        </w:rPr>
        <w:t>Configuration Management</w:t>
      </w:r>
      <w:bookmarkEnd w:id="57"/>
      <w:bookmarkEnd w:id="58"/>
      <w:bookmarkEnd w:id="59"/>
      <w:bookmarkEnd w:id="60"/>
      <w:bookmarkEnd w:id="61"/>
    </w:p>
    <w:p w14:paraId="5C7C9520" w14:textId="5871BFEA" w:rsidR="00954CCC" w:rsidRPr="00954CCC" w:rsidRDefault="0025798F" w:rsidP="004F0654">
      <w:pPr>
        <w:pStyle w:val="NormalPara"/>
        <w:tabs>
          <w:tab w:val="left" w:pos="1580"/>
        </w:tabs>
        <w:rPr>
          <w:rFonts w:cs="Arial"/>
        </w:rPr>
      </w:pPr>
      <w:r>
        <w:rPr>
          <w:rFonts w:cs="Arial"/>
        </w:rPr>
        <w:t>OM</w:t>
      </w:r>
      <w:r w:rsidR="004F0654" w:rsidRPr="004F0654">
        <w:rPr>
          <w:rFonts w:cs="Arial"/>
        </w:rPr>
        <w:t xml:space="preserve">R Scanning source code is stored in Git Repository </w:t>
      </w:r>
      <w:r w:rsidR="004F0654">
        <w:rPr>
          <w:rFonts w:cs="Arial"/>
        </w:rPr>
        <w:t>(</w:t>
      </w:r>
      <w:r w:rsidR="004F0654" w:rsidRPr="004F0654">
        <w:rPr>
          <w:rFonts w:cs="Arial"/>
          <w:color w:val="365F91" w:themeColor="accent1" w:themeShade="BF"/>
          <w:u w:val="single"/>
        </w:rPr>
        <w:t>http://udcsdap007.ucles.internal/DC10/CAScanning</w:t>
      </w:r>
      <w:r w:rsidR="004F0654" w:rsidRPr="004F0654">
        <w:rPr>
          <w:rFonts w:cs="Arial"/>
        </w:rPr>
        <w:t xml:space="preserve">). </w:t>
      </w:r>
      <w:r w:rsidR="004F0654">
        <w:rPr>
          <w:rFonts w:cs="Arial"/>
        </w:rPr>
        <w:t xml:space="preserve"> master</w:t>
      </w:r>
      <w:r w:rsidR="004F0654" w:rsidRPr="004F0654">
        <w:rPr>
          <w:rFonts w:cs="Arial"/>
        </w:rPr>
        <w:t xml:space="preserve"> branch will always show the code that is currently deployed in production. All development is done by creating feature branches from a develop branch and subsequently merging back to develop </w:t>
      </w:r>
      <w:r w:rsidR="004F0654">
        <w:rPr>
          <w:rFonts w:cs="Arial"/>
        </w:rPr>
        <w:t xml:space="preserve">and specific release branches </w:t>
      </w:r>
      <w:r w:rsidR="004F0654" w:rsidRPr="004F0654">
        <w:rPr>
          <w:rFonts w:cs="Arial"/>
        </w:rPr>
        <w:t>when the feature is complete. When a release is planned, a release branch is created from develop and then merged back to develop once the release has occurred.</w:t>
      </w:r>
    </w:p>
    <w:p w14:paraId="4CBB9114" w14:textId="6E89C147" w:rsidR="00954CCC" w:rsidRDefault="00954CCC" w:rsidP="00954CCC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62" w:name="_Toc82779607"/>
      <w:r>
        <w:rPr>
          <w:rFonts w:cs="Arial"/>
        </w:rPr>
        <w:t>Event Management</w:t>
      </w:r>
      <w:bookmarkEnd w:id="62"/>
    </w:p>
    <w:p w14:paraId="3F45903D" w14:textId="26F37B11" w:rsidR="00E4256E" w:rsidRPr="005B4CED" w:rsidRDefault="00E4256E" w:rsidP="00954CCC">
      <w:pPr>
        <w:pStyle w:val="BodyText"/>
        <w:rPr>
          <w:rFonts w:cs="Arial"/>
          <w:lang w:eastAsia="en-GB"/>
        </w:rPr>
      </w:pPr>
      <w:proofErr w:type="spellStart"/>
      <w:r w:rsidRPr="005B4CED">
        <w:rPr>
          <w:rFonts w:cs="Arial"/>
          <w:lang w:eastAsia="en-GB"/>
        </w:rPr>
        <w:t>Foglight</w:t>
      </w:r>
      <w:proofErr w:type="spellEnd"/>
      <w:r w:rsidRPr="005B4CED">
        <w:rPr>
          <w:rFonts w:cs="Arial"/>
          <w:lang w:eastAsia="en-GB"/>
        </w:rPr>
        <w:t xml:space="preserve"> monitoring of: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9"/>
      </w:tblGrid>
      <w:tr w:rsidR="0098641B" w:rsidRPr="005B4CED" w14:paraId="25EC5657" w14:textId="77777777" w:rsidTr="0098641B">
        <w:trPr>
          <w:trHeight w:val="200"/>
          <w:tblCellSpacing w:w="15" w:type="dxa"/>
        </w:trPr>
        <w:tc>
          <w:tcPr>
            <w:tcW w:w="2220" w:type="dxa"/>
            <w:shd w:val="clear" w:color="auto" w:fill="FFFFFF"/>
            <w:vAlign w:val="center"/>
            <w:hideMark/>
          </w:tcPr>
          <w:p w14:paraId="201021C5" w14:textId="6E62993F" w:rsidR="0098641B" w:rsidRPr="005B4CED" w:rsidRDefault="0098641B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</w:t>
            </w:r>
            <w:r w:rsidR="0025798F" w:rsidRPr="005B4CED">
              <w:rPr>
                <w:rFonts w:eastAsia="Times New Roman" w:cs="Arial"/>
                <w:szCs w:val="22"/>
                <w:lang w:eastAsia="en-GB"/>
              </w:rPr>
              <w:t>sco</w:t>
            </w:r>
            <w:r w:rsidRPr="005B4CED">
              <w:rPr>
                <w:rFonts w:eastAsia="Times New Roman" w:cs="Arial"/>
                <w:szCs w:val="22"/>
                <w:lang w:eastAsia="en-GB"/>
              </w:rPr>
              <w:t>or020</w:t>
            </w:r>
          </w:p>
        </w:tc>
      </w:tr>
      <w:tr w:rsidR="0098641B" w:rsidRPr="005B4CED" w14:paraId="31F26163" w14:textId="77777777" w:rsidTr="0098641B">
        <w:trPr>
          <w:trHeight w:val="20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613ED9E" w14:textId="77777777" w:rsidR="0098641B" w:rsidRPr="005B4CED" w:rsidRDefault="0098641B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</w:t>
            </w:r>
            <w:r w:rsidR="0025798F" w:rsidRPr="005B4CED">
              <w:rPr>
                <w:rFonts w:eastAsia="Times New Roman" w:cs="Arial"/>
                <w:szCs w:val="22"/>
                <w:lang w:eastAsia="en-GB"/>
              </w:rPr>
              <w:t>s</w:t>
            </w:r>
            <w:r w:rsidRPr="005B4CED">
              <w:rPr>
                <w:rFonts w:eastAsia="Times New Roman" w:cs="Arial"/>
                <w:szCs w:val="22"/>
                <w:lang w:eastAsia="en-GB"/>
              </w:rPr>
              <w:t>c</w:t>
            </w:r>
            <w:r w:rsidR="0025798F" w:rsidRPr="005B4CED">
              <w:rPr>
                <w:rFonts w:eastAsia="Times New Roman" w:cs="Arial"/>
                <w:szCs w:val="22"/>
                <w:lang w:eastAsia="en-GB"/>
              </w:rPr>
              <w:t>o</w:t>
            </w:r>
            <w:r w:rsidRPr="005B4CED">
              <w:rPr>
                <w:rFonts w:eastAsia="Times New Roman" w:cs="Arial"/>
                <w:szCs w:val="22"/>
                <w:lang w:eastAsia="en-GB"/>
              </w:rPr>
              <w:t>or021</w:t>
            </w:r>
          </w:p>
          <w:p w14:paraId="035C5AF7" w14:textId="77777777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upscoap010</w:t>
            </w:r>
          </w:p>
          <w:p w14:paraId="518B600D" w14:textId="77777777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upscoap011</w:t>
            </w:r>
          </w:p>
          <w:p w14:paraId="4C3669EC" w14:textId="79C31DAB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upscoap012</w:t>
            </w:r>
          </w:p>
          <w:p w14:paraId="3191400F" w14:textId="7EB298EE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upscoap013</w:t>
            </w:r>
          </w:p>
          <w:p w14:paraId="5435100A" w14:textId="77777777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upscoap030</w:t>
            </w:r>
          </w:p>
          <w:p w14:paraId="196F3905" w14:textId="77777777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upscoap031</w:t>
            </w:r>
          </w:p>
          <w:p w14:paraId="1C6FBBBA" w14:textId="77777777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upscoap032</w:t>
            </w:r>
          </w:p>
          <w:p w14:paraId="435EC39E" w14:textId="7FD7D0FF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upscoap033</w:t>
            </w:r>
          </w:p>
          <w:p w14:paraId="1579CA5D" w14:textId="77777777" w:rsidR="00A53827" w:rsidRPr="005B4CED" w:rsidRDefault="00A53827" w:rsidP="0098641B">
            <w:pPr>
              <w:rPr>
                <w:rFonts w:eastAsia="Times New Roman" w:cs="Arial"/>
                <w:szCs w:val="22"/>
                <w:lang w:eastAsia="en-GB"/>
              </w:rPr>
            </w:pPr>
          </w:p>
          <w:p w14:paraId="39AA9DA0" w14:textId="719DE03C" w:rsidR="00A53827" w:rsidRPr="005B4CED" w:rsidRDefault="00A53827" w:rsidP="0098641B">
            <w:pPr>
              <w:rPr>
                <w:rFonts w:eastAsia="Times New Roman" w:cs="Arial"/>
                <w:szCs w:val="22"/>
                <w:lang w:eastAsia="en-GB"/>
              </w:rPr>
            </w:pPr>
            <w:r w:rsidRPr="005B4CED">
              <w:rPr>
                <w:rFonts w:eastAsia="Times New Roman" w:cs="Arial"/>
                <w:szCs w:val="22"/>
                <w:lang w:eastAsia="en-GB"/>
              </w:rPr>
              <w:t>URL Monitoring:</w:t>
            </w:r>
            <w:r w:rsidRPr="005B4CED">
              <w:rPr>
                <w:rFonts w:cs="Arial"/>
                <w:color w:val="000000"/>
                <w:szCs w:val="22"/>
              </w:rPr>
              <w:t xml:space="preserve"> </w:t>
            </w:r>
            <w:r w:rsidRPr="005B4CED">
              <w:rPr>
                <w:rFonts w:cs="Arial"/>
                <w:i/>
                <w:color w:val="000000"/>
                <w:szCs w:val="22"/>
              </w:rPr>
              <w:t>http://omrscanning.ucles.internal/</w:t>
            </w:r>
          </w:p>
          <w:p w14:paraId="76B8FDED" w14:textId="51B2E499" w:rsidR="00161498" w:rsidRPr="005B4CED" w:rsidRDefault="00161498" w:rsidP="0098641B">
            <w:pPr>
              <w:rPr>
                <w:rFonts w:eastAsia="Times New Roman" w:cs="Arial"/>
                <w:szCs w:val="22"/>
                <w:lang w:eastAsia="en-GB"/>
              </w:rPr>
            </w:pPr>
          </w:p>
        </w:tc>
      </w:tr>
      <w:tr w:rsidR="0098641B" w:rsidRPr="0098641B" w14:paraId="677C7E2D" w14:textId="77777777" w:rsidTr="00161498">
        <w:trPr>
          <w:trHeight w:val="200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033D734A" w14:textId="616D86C9" w:rsidR="0098641B" w:rsidRPr="0025798F" w:rsidRDefault="0098641B" w:rsidP="0098641B">
            <w:pPr>
              <w:rPr>
                <w:rFonts w:eastAsia="Times New Roman" w:cs="Arial"/>
                <w:szCs w:val="22"/>
                <w:lang w:eastAsia="en-GB"/>
              </w:rPr>
            </w:pPr>
          </w:p>
        </w:tc>
      </w:tr>
    </w:tbl>
    <w:p w14:paraId="0B24E5C8" w14:textId="7CA07A18" w:rsidR="00DA4FDF" w:rsidRPr="00571D25" w:rsidRDefault="00DA4FDF" w:rsidP="00DA4FDF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63" w:name="_Toc475105370"/>
      <w:bookmarkStart w:id="64" w:name="_Toc475350300"/>
      <w:bookmarkStart w:id="65" w:name="_Toc82779608"/>
      <w:r w:rsidRPr="00571D25">
        <w:rPr>
          <w:rFonts w:cs="Arial"/>
        </w:rPr>
        <w:t>Capacity Management</w:t>
      </w:r>
      <w:bookmarkEnd w:id="63"/>
      <w:bookmarkEnd w:id="64"/>
      <w:bookmarkEnd w:id="65"/>
    </w:p>
    <w:p w14:paraId="218FE6A6" w14:textId="158C1B97" w:rsidR="00DA4FDF" w:rsidRPr="00571D25" w:rsidRDefault="00DA4FDF" w:rsidP="00DA4FDF">
      <w:pPr>
        <w:pStyle w:val="NormalPara"/>
        <w:rPr>
          <w:rFonts w:cs="Arial"/>
        </w:rPr>
      </w:pPr>
      <w:r w:rsidRPr="00571D25">
        <w:rPr>
          <w:rFonts w:cs="Arial"/>
        </w:rPr>
        <w:t xml:space="preserve">Capacity Management is a subject that the </w:t>
      </w:r>
      <w:proofErr w:type="gramStart"/>
      <w:r w:rsidR="00D7390C">
        <w:rPr>
          <w:rFonts w:cs="Arial"/>
        </w:rPr>
        <w:t>Pre Assessment</w:t>
      </w:r>
      <w:proofErr w:type="gramEnd"/>
      <w:r w:rsidRPr="00571D25">
        <w:rPr>
          <w:rFonts w:cs="Arial"/>
        </w:rPr>
        <w:t xml:space="preserve"> </w:t>
      </w:r>
      <w:proofErr w:type="spellStart"/>
      <w:r w:rsidRPr="00571D25">
        <w:rPr>
          <w:rFonts w:cs="Arial"/>
        </w:rPr>
        <w:t>CoE</w:t>
      </w:r>
      <w:proofErr w:type="spellEnd"/>
      <w:r w:rsidRPr="00571D25">
        <w:rPr>
          <w:rFonts w:cs="Arial"/>
        </w:rPr>
        <w:t xml:space="preserve"> is still working </w:t>
      </w:r>
      <w:r w:rsidR="00D7390C">
        <w:rPr>
          <w:rFonts w:cs="Arial"/>
        </w:rPr>
        <w:t xml:space="preserve">on </w:t>
      </w:r>
      <w:r w:rsidRPr="00571D25">
        <w:rPr>
          <w:rFonts w:cs="Arial"/>
        </w:rPr>
        <w:t>and the document will be updated accordingly with the findings</w:t>
      </w:r>
    </w:p>
    <w:p w14:paraId="2890429A" w14:textId="3EB2EB5C" w:rsidR="00DA4FDF" w:rsidRPr="00571D25" w:rsidRDefault="000428A0" w:rsidP="00DA4FDF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66" w:name="_Toc475105371"/>
      <w:bookmarkStart w:id="67" w:name="_Toc475350301"/>
      <w:r w:rsidRPr="00571D25">
        <w:rPr>
          <w:rFonts w:cs="Arial"/>
        </w:rPr>
        <w:t xml:space="preserve"> </w:t>
      </w:r>
      <w:bookmarkStart w:id="68" w:name="_Toc82779609"/>
      <w:r w:rsidR="00DA4FDF" w:rsidRPr="00571D25">
        <w:rPr>
          <w:rFonts w:cs="Arial"/>
        </w:rPr>
        <w:t>Availability Management</w:t>
      </w:r>
      <w:bookmarkEnd w:id="66"/>
      <w:bookmarkEnd w:id="67"/>
      <w:r w:rsidR="00DA4FDF" w:rsidRPr="00571D25">
        <w:rPr>
          <w:rFonts w:cs="Arial"/>
        </w:rPr>
        <w:t xml:space="preserve"> and Service Continuity Management</w:t>
      </w:r>
      <w:bookmarkEnd w:id="68"/>
    </w:p>
    <w:p w14:paraId="4157CEAF" w14:textId="6A317BA1" w:rsidR="00DA4FDF" w:rsidRPr="00571D25" w:rsidRDefault="00DA4FDF" w:rsidP="00DA4FDF">
      <w:pPr>
        <w:pStyle w:val="NormalPara"/>
        <w:rPr>
          <w:rFonts w:cs="Arial"/>
        </w:rPr>
      </w:pPr>
      <w:r w:rsidRPr="00571D25">
        <w:rPr>
          <w:rFonts w:cs="Arial"/>
        </w:rPr>
        <w:t xml:space="preserve">This is another area where the </w:t>
      </w:r>
      <w:proofErr w:type="gramStart"/>
      <w:r w:rsidR="00D7390C">
        <w:rPr>
          <w:rFonts w:cs="Arial"/>
        </w:rPr>
        <w:t>Pre Assessment</w:t>
      </w:r>
      <w:proofErr w:type="gramEnd"/>
      <w:r w:rsidR="00D7390C">
        <w:rPr>
          <w:rFonts w:cs="Arial"/>
        </w:rPr>
        <w:t xml:space="preserve"> </w:t>
      </w:r>
      <w:proofErr w:type="spellStart"/>
      <w:r w:rsidR="00D7390C">
        <w:rPr>
          <w:rFonts w:cs="Arial"/>
        </w:rPr>
        <w:t>CoE</w:t>
      </w:r>
      <w:proofErr w:type="spellEnd"/>
      <w:r w:rsidRPr="00571D25">
        <w:rPr>
          <w:rFonts w:cs="Arial"/>
        </w:rPr>
        <w:t xml:space="preserve"> team is working in collaboration with GPAO and the supplier.</w:t>
      </w:r>
    </w:p>
    <w:p w14:paraId="6FC7D699" w14:textId="264B78C5" w:rsidR="00DA4FDF" w:rsidRPr="00571D25" w:rsidRDefault="007725D9" w:rsidP="00DA4FDF">
      <w:pPr>
        <w:pStyle w:val="Heading2"/>
        <w:keepNext/>
        <w:numPr>
          <w:ilvl w:val="1"/>
          <w:numId w:val="2"/>
        </w:numPr>
        <w:tabs>
          <w:tab w:val="left" w:pos="624"/>
          <w:tab w:val="left" w:pos="1134"/>
        </w:tabs>
        <w:spacing w:before="360" w:after="240"/>
        <w:rPr>
          <w:rFonts w:cs="Arial"/>
        </w:rPr>
      </w:pPr>
      <w:bookmarkStart w:id="69" w:name="_Toc475350302"/>
      <w:bookmarkStart w:id="70" w:name="_Toc475105373"/>
      <w:bookmarkStart w:id="71" w:name="_Toc475350304"/>
      <w:bookmarkStart w:id="72" w:name="_Toc295976817"/>
      <w:bookmarkEnd w:id="69"/>
      <w:r w:rsidRPr="00571D25">
        <w:rPr>
          <w:rFonts w:cs="Arial"/>
        </w:rPr>
        <w:t xml:space="preserve"> </w:t>
      </w:r>
      <w:bookmarkStart w:id="73" w:name="_Toc82779610"/>
      <w:r w:rsidR="00DA4FDF" w:rsidRPr="00571D25">
        <w:rPr>
          <w:rFonts w:cs="Arial"/>
        </w:rPr>
        <w:t>Licensing and Certificates</w:t>
      </w:r>
      <w:bookmarkEnd w:id="70"/>
      <w:bookmarkEnd w:id="71"/>
      <w:bookmarkEnd w:id="73"/>
    </w:p>
    <w:p w14:paraId="6080942E" w14:textId="7892AC1B" w:rsidR="00DA4FDF" w:rsidRPr="00571D25" w:rsidRDefault="00DA4FDF" w:rsidP="00DA4FDF">
      <w:pPr>
        <w:pStyle w:val="NormalPara"/>
        <w:rPr>
          <w:rFonts w:cs="Arial"/>
        </w:rPr>
      </w:pPr>
      <w:r w:rsidRPr="00571D25">
        <w:rPr>
          <w:rFonts w:cs="Arial"/>
        </w:rPr>
        <w:t xml:space="preserve">Work is still ongoing to assess the licences for </w:t>
      </w:r>
      <w:r w:rsidR="007725D9" w:rsidRPr="00571D25">
        <w:rPr>
          <w:rFonts w:cs="Arial"/>
        </w:rPr>
        <w:t>Prod</w:t>
      </w:r>
      <w:r w:rsidRPr="00571D25">
        <w:rPr>
          <w:rFonts w:cs="Arial"/>
        </w:rPr>
        <w:t xml:space="preserve"> environment</w:t>
      </w:r>
      <w:r w:rsidR="002403E5">
        <w:rPr>
          <w:rFonts w:cs="Arial"/>
        </w:rPr>
        <w:t xml:space="preserve"> and need to discuss with OpenText vendor to increase the licen</w:t>
      </w:r>
      <w:r w:rsidR="00F15D98">
        <w:rPr>
          <w:rFonts w:cs="Arial"/>
        </w:rPr>
        <w:t>c</w:t>
      </w:r>
      <w:r w:rsidR="002403E5">
        <w:rPr>
          <w:rFonts w:cs="Arial"/>
        </w:rPr>
        <w:t>es</w:t>
      </w:r>
      <w:r w:rsidR="00F15D98">
        <w:rPr>
          <w:rFonts w:cs="Arial"/>
        </w:rPr>
        <w:t>.</w:t>
      </w:r>
    </w:p>
    <w:bookmarkEnd w:id="72"/>
    <w:p w14:paraId="3FC1986E" w14:textId="77777777" w:rsidR="00DA4FDF" w:rsidRPr="00571D25" w:rsidRDefault="00DA4FDF" w:rsidP="00DA4FDF">
      <w:pPr>
        <w:pStyle w:val="NormalPara"/>
        <w:rPr>
          <w:rFonts w:cs="Arial"/>
        </w:rPr>
      </w:pPr>
    </w:p>
    <w:p w14:paraId="01018723" w14:textId="77777777" w:rsidR="00DA4FDF" w:rsidRPr="00571D25" w:rsidRDefault="00DA4FDF" w:rsidP="00DA4FDF">
      <w:pPr>
        <w:pStyle w:val="Heading1"/>
        <w:pageBreakBefore/>
        <w:numPr>
          <w:ilvl w:val="0"/>
          <w:numId w:val="2"/>
        </w:numPr>
        <w:shd w:val="clear" w:color="auto" w:fill="auto"/>
        <w:tabs>
          <w:tab w:val="clear" w:pos="0"/>
        </w:tabs>
        <w:spacing w:after="120"/>
        <w:jc w:val="both"/>
      </w:pPr>
      <w:bookmarkStart w:id="74" w:name="_Toc306042909"/>
      <w:bookmarkStart w:id="75" w:name="_Toc295928388"/>
      <w:bookmarkStart w:id="76" w:name="_Toc475105376"/>
      <w:bookmarkStart w:id="77" w:name="_Toc475350307"/>
      <w:bookmarkStart w:id="78" w:name="_Toc82779611"/>
      <w:r w:rsidRPr="00571D25">
        <w:lastRenderedPageBreak/>
        <w:t>Service Revisions and Updates</w:t>
      </w:r>
      <w:bookmarkEnd w:id="76"/>
      <w:bookmarkEnd w:id="77"/>
      <w:bookmarkEnd w:id="78"/>
    </w:p>
    <w:p w14:paraId="32A9EEA8" w14:textId="389183DF" w:rsidR="00DA4FDF" w:rsidRPr="00571D25" w:rsidRDefault="00DA4FDF" w:rsidP="00DA4FDF">
      <w:pPr>
        <w:pStyle w:val="NormalPara"/>
        <w:rPr>
          <w:rFonts w:cs="Arial"/>
        </w:rPr>
      </w:pPr>
      <w:r w:rsidRPr="00571D25">
        <w:rPr>
          <w:rFonts w:cs="Arial"/>
        </w:rPr>
        <w:t xml:space="preserve">Service is planned to be review any time a release for </w:t>
      </w:r>
      <w:r w:rsidR="00B53318">
        <w:rPr>
          <w:rFonts w:cs="Arial"/>
        </w:rPr>
        <w:t>OM</w:t>
      </w:r>
      <w:r w:rsidR="007725D9" w:rsidRPr="00571D25">
        <w:rPr>
          <w:rFonts w:cs="Arial"/>
        </w:rPr>
        <w:t>R</w:t>
      </w:r>
      <w:r w:rsidRPr="00571D25">
        <w:rPr>
          <w:rFonts w:cs="Arial"/>
        </w:rPr>
        <w:t xml:space="preserve"> Scanning is planned.</w:t>
      </w:r>
    </w:p>
    <w:p w14:paraId="3C356B90" w14:textId="77777777" w:rsidR="00DA4FDF" w:rsidRPr="00571D25" w:rsidRDefault="00DA4FDF" w:rsidP="00DA4FDF">
      <w:pPr>
        <w:pStyle w:val="Heading2"/>
        <w:keepNext/>
        <w:numPr>
          <w:ilvl w:val="1"/>
          <w:numId w:val="2"/>
        </w:numPr>
        <w:tabs>
          <w:tab w:val="clear" w:pos="576"/>
          <w:tab w:val="left" w:pos="624"/>
          <w:tab w:val="left" w:pos="1134"/>
        </w:tabs>
        <w:spacing w:before="360" w:after="240"/>
        <w:ind w:left="624" w:hanging="624"/>
        <w:rPr>
          <w:rFonts w:cs="Arial"/>
        </w:rPr>
      </w:pPr>
      <w:bookmarkStart w:id="79" w:name="_Toc475105377"/>
      <w:bookmarkStart w:id="80" w:name="_Toc475350308"/>
      <w:bookmarkStart w:id="81" w:name="_Toc82779612"/>
      <w:r w:rsidRPr="00571D25">
        <w:rPr>
          <w:rFonts w:cs="Arial"/>
        </w:rPr>
        <w:t>Functional Information</w:t>
      </w:r>
      <w:bookmarkEnd w:id="79"/>
      <w:bookmarkEnd w:id="80"/>
      <w:bookmarkEnd w:id="81"/>
    </w:p>
    <w:tbl>
      <w:tblPr>
        <w:tblW w:w="4976" w:type="pct"/>
        <w:tblLook w:val="04A0" w:firstRow="1" w:lastRow="0" w:firstColumn="1" w:lastColumn="0" w:noHBand="0" w:noVBand="1"/>
      </w:tblPr>
      <w:tblGrid>
        <w:gridCol w:w="4417"/>
        <w:gridCol w:w="4855"/>
      </w:tblGrid>
      <w:tr w:rsidR="00DA4FDF" w:rsidRPr="00571D25" w14:paraId="36DFEF97" w14:textId="77777777" w:rsidTr="00740896">
        <w:tc>
          <w:tcPr>
            <w:tcW w:w="238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686C520F" w14:textId="149AEB39" w:rsidR="00DA4FDF" w:rsidRPr="005B4CED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Stability – number of changes / enhancements within the last 12 months including in-flight work (</w:t>
            </w:r>
            <w:r w:rsidR="00A53827" w:rsidRPr="005B4CED">
              <w:rPr>
                <w:rFonts w:cs="Arial"/>
                <w:color w:val="000000"/>
                <w:szCs w:val="22"/>
              </w:rPr>
              <w:t>1</w:t>
            </w:r>
            <w:r w:rsidRPr="005B4CED">
              <w:rPr>
                <w:rFonts w:cs="Arial"/>
                <w:color w:val="000000"/>
                <w:szCs w:val="22"/>
              </w:rPr>
              <w:t>)</w:t>
            </w:r>
          </w:p>
        </w:tc>
        <w:tc>
          <w:tcPr>
            <w:tcW w:w="261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E94EA69" w14:textId="77777777" w:rsidR="00DA4FDF" w:rsidRPr="005B4CED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Completed Changes: n/a</w:t>
            </w:r>
          </w:p>
          <w:p w14:paraId="51F17345" w14:textId="7483731D" w:rsidR="00DA4FDF" w:rsidRPr="005B4CED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 xml:space="preserve">In-Flight Changes: </w:t>
            </w:r>
            <w:r w:rsidR="002623B0" w:rsidRPr="005B4CED">
              <w:rPr>
                <w:rFonts w:cs="Arial"/>
                <w:color w:val="000000"/>
                <w:szCs w:val="22"/>
              </w:rPr>
              <w:t>n/a</w:t>
            </w:r>
          </w:p>
        </w:tc>
      </w:tr>
      <w:tr w:rsidR="00DA4FDF" w:rsidRPr="00571D25" w14:paraId="285B8CA0" w14:textId="77777777" w:rsidTr="00740896">
        <w:tc>
          <w:tcPr>
            <w:tcW w:w="238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7F73F4F" w14:textId="77777777" w:rsidR="00DA4FDF" w:rsidRPr="005B4CED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  <w:r w:rsidRPr="005B4CED">
              <w:rPr>
                <w:rFonts w:cs="Arial"/>
                <w:color w:val="000000"/>
                <w:szCs w:val="22"/>
              </w:rPr>
              <w:t>Maturity – production longevity (months)</w:t>
            </w:r>
          </w:p>
        </w:tc>
        <w:tc>
          <w:tcPr>
            <w:tcW w:w="2618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44902A" w14:textId="71E40DAD" w:rsidR="00DA4FDF" w:rsidRPr="005B4CED" w:rsidRDefault="00DA4FDF" w:rsidP="00740896">
            <w:pPr>
              <w:spacing w:before="75" w:after="75" w:line="240" w:lineRule="atLeast"/>
              <w:rPr>
                <w:rFonts w:cs="Arial"/>
                <w:color w:val="000000"/>
                <w:szCs w:val="22"/>
              </w:rPr>
            </w:pPr>
          </w:p>
        </w:tc>
      </w:tr>
    </w:tbl>
    <w:p w14:paraId="0DDB713D" w14:textId="77777777" w:rsidR="00DA4FDF" w:rsidRPr="00571D25" w:rsidRDefault="00DA4FDF" w:rsidP="00DA4FDF">
      <w:pPr>
        <w:pStyle w:val="NormalPara"/>
        <w:rPr>
          <w:rFonts w:cs="Arial"/>
        </w:rPr>
      </w:pPr>
    </w:p>
    <w:p w14:paraId="3693ECE1" w14:textId="77777777" w:rsidR="00DA4FDF" w:rsidRPr="00571D25" w:rsidRDefault="00DA4FDF" w:rsidP="00DA4FDF">
      <w:pPr>
        <w:pStyle w:val="Heading1"/>
        <w:pageBreakBefore/>
        <w:numPr>
          <w:ilvl w:val="0"/>
          <w:numId w:val="2"/>
        </w:numPr>
        <w:shd w:val="clear" w:color="auto" w:fill="auto"/>
        <w:tabs>
          <w:tab w:val="clear" w:pos="0"/>
        </w:tabs>
        <w:spacing w:after="120"/>
        <w:jc w:val="both"/>
      </w:pPr>
      <w:bookmarkStart w:id="82" w:name="_Toc475105379"/>
      <w:bookmarkStart w:id="83" w:name="_Toc475350310"/>
      <w:bookmarkStart w:id="84" w:name="_Toc82779613"/>
      <w:r w:rsidRPr="00571D25">
        <w:lastRenderedPageBreak/>
        <w:t>Issues and FAQs</w:t>
      </w:r>
      <w:bookmarkEnd w:id="74"/>
      <w:bookmarkEnd w:id="75"/>
      <w:bookmarkEnd w:id="82"/>
      <w:bookmarkEnd w:id="83"/>
      <w:bookmarkEnd w:id="84"/>
    </w:p>
    <w:p w14:paraId="3393DF50" w14:textId="77777777" w:rsidR="00DA4FDF" w:rsidRPr="00571D25" w:rsidRDefault="00DA4FDF" w:rsidP="00DA4FDF">
      <w:pPr>
        <w:pStyle w:val="NormalPara"/>
        <w:tabs>
          <w:tab w:val="left" w:pos="1580"/>
        </w:tabs>
        <w:rPr>
          <w:rFonts w:cs="Arial"/>
        </w:rPr>
      </w:pPr>
    </w:p>
    <w:sectPr w:rsidR="00DA4FDF" w:rsidRPr="00571D25" w:rsidSect="0090251C">
      <w:footerReference w:type="first" r:id="rId41"/>
      <w:pgSz w:w="11907" w:h="16840" w:code="9"/>
      <w:pgMar w:top="1440" w:right="1440" w:bottom="1440" w:left="1134" w:header="709" w:footer="403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Lakshmi Bana" w:date="2021-09-20T10:48:00Z" w:initials="LB">
    <w:p w14:paraId="02E91B9A" w14:textId="1AA2E295" w:rsidR="006E0C50" w:rsidRDefault="006E0C50">
      <w:pPr>
        <w:pStyle w:val="CommentText"/>
      </w:pPr>
      <w:r>
        <w:rPr>
          <w:rStyle w:val="CommentReference"/>
        </w:rPr>
        <w:annotationRef/>
      </w:r>
      <w:r>
        <w:t>The updated document link to be provided.</w:t>
      </w:r>
    </w:p>
  </w:comment>
  <w:comment w:id="14" w:author="TharakaLakshmi Ch" w:date="2021-09-14T21:10:00Z" w:initials="TC">
    <w:p w14:paraId="435FE5F9" w14:textId="038BDE7C" w:rsidR="006E0C50" w:rsidRDefault="006E0C50">
      <w:pPr>
        <w:pStyle w:val="CommentText"/>
      </w:pPr>
      <w:r>
        <w:rPr>
          <w:rStyle w:val="CommentReference"/>
        </w:rPr>
        <w:annotationRef/>
      </w:r>
      <w:r>
        <w:t xml:space="preserve">Dan, </w:t>
      </w:r>
      <w:proofErr w:type="gramStart"/>
      <w:r>
        <w:t>Can</w:t>
      </w:r>
      <w:proofErr w:type="gramEnd"/>
      <w:r>
        <w:t xml:space="preserve"> you please help with Service Roadmap?</w:t>
      </w:r>
    </w:p>
  </w:comment>
  <w:comment w:id="16" w:author="TharakaLakshmi Ch" w:date="2021-09-14T21:17:00Z" w:initials="TC">
    <w:p w14:paraId="1481DB29" w14:textId="44A42709" w:rsidR="006E0C50" w:rsidRDefault="006E0C50">
      <w:pPr>
        <w:pStyle w:val="CommentText"/>
      </w:pPr>
      <w:r>
        <w:rPr>
          <w:rStyle w:val="CommentReference"/>
        </w:rPr>
        <w:annotationRef/>
      </w:r>
      <w:r>
        <w:t xml:space="preserve">Jim, can you please help in reviewing and updating this section </w:t>
      </w:r>
      <w:proofErr w:type="spellStart"/>
      <w:proofErr w:type="gramStart"/>
      <w:r>
        <w:t>please?s</w:t>
      </w:r>
      <w:proofErr w:type="spellEnd"/>
      <w:proofErr w:type="gramEnd"/>
    </w:p>
  </w:comment>
  <w:comment w:id="17" w:author="Lakshmi Bana" w:date="2021-09-20T10:51:00Z" w:initials="LB">
    <w:p w14:paraId="75DB342F" w14:textId="56787C12" w:rsidR="006E0C50" w:rsidRDefault="006E0C50">
      <w:pPr>
        <w:pStyle w:val="CommentText"/>
      </w:pPr>
      <w:r>
        <w:rPr>
          <w:rStyle w:val="CommentReference"/>
        </w:rPr>
        <w:annotationRef/>
      </w:r>
      <w:r>
        <w:t>Updated document link to be provided.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E91B9A" w15:done="0"/>
  <w15:commentEx w15:paraId="435FE5F9" w15:done="1"/>
  <w15:commentEx w15:paraId="1481DB29" w15:done="1"/>
  <w15:commentEx w15:paraId="75DB342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B8E29" w16cex:dateUtc="2021-09-14T20:10:00Z"/>
  <w16cex:commentExtensible w16cex:durableId="24EB8FF0" w16cex:dateUtc="2021-09-14T20:17:00Z"/>
  <w16cex:commentExtensible w16cex:durableId="24EB9312" w16cex:dateUtc="2021-09-14T20:30:00Z"/>
  <w16cex:commentExtensible w16cex:durableId="24EB94D2" w16cex:dateUtc="2021-09-14T20:38:00Z"/>
  <w16cex:commentExtensible w16cex:durableId="24EB94AA" w16cex:dateUtc="2021-09-14T20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E91B9A" w16cid:durableId="24F2E58A"/>
  <w16cid:commentId w16cid:paraId="435FE5F9" w16cid:durableId="24EB8E29"/>
  <w16cid:commentId w16cid:paraId="1481DB29" w16cid:durableId="24EB8FF0"/>
  <w16cid:commentId w16cid:paraId="75DB342F" w16cid:durableId="24F2E6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9D2CB" w14:textId="77777777" w:rsidR="006813D1" w:rsidRDefault="006813D1" w:rsidP="003C4D13">
      <w:r>
        <w:separator/>
      </w:r>
    </w:p>
  </w:endnote>
  <w:endnote w:type="continuationSeparator" w:id="0">
    <w:p w14:paraId="393F55ED" w14:textId="77777777" w:rsidR="006813D1" w:rsidRDefault="006813D1" w:rsidP="003C4D13">
      <w:r>
        <w:continuationSeparator/>
      </w:r>
    </w:p>
  </w:endnote>
  <w:endnote w:type="continuationNotice" w:id="1">
    <w:p w14:paraId="487015D8" w14:textId="77777777" w:rsidR="006813D1" w:rsidRDefault="006813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skerville">
    <w:altName w:val="Baskerville Old Face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4AEB6" w14:textId="77777777" w:rsidR="006E0C50" w:rsidRDefault="006E0C50" w:rsidP="00B61A19">
    <w:pPr>
      <w:pStyle w:val="Footer"/>
      <w:ind w:left="-993"/>
    </w:pPr>
    <w:r>
      <w:softHyphen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65"/>
      <w:gridCol w:w="2965"/>
      <w:gridCol w:w="2965"/>
    </w:tblGrid>
    <w:tr w:rsidR="006E0C50" w14:paraId="69B13EC9" w14:textId="77777777" w:rsidTr="3CB8DA19">
      <w:tc>
        <w:tcPr>
          <w:tcW w:w="2965" w:type="dxa"/>
        </w:tcPr>
        <w:p w14:paraId="358E6704" w14:textId="3F138751" w:rsidR="006E0C50" w:rsidRDefault="006E0C50" w:rsidP="3CB8DA19">
          <w:pPr>
            <w:pStyle w:val="Header"/>
            <w:ind w:left="-115"/>
          </w:pPr>
        </w:p>
      </w:tc>
      <w:tc>
        <w:tcPr>
          <w:tcW w:w="2965" w:type="dxa"/>
        </w:tcPr>
        <w:p w14:paraId="636CCFDC" w14:textId="67839650" w:rsidR="006E0C50" w:rsidRDefault="006E0C50" w:rsidP="3CB8DA19">
          <w:pPr>
            <w:pStyle w:val="Header"/>
            <w:jc w:val="center"/>
          </w:pPr>
        </w:p>
      </w:tc>
      <w:tc>
        <w:tcPr>
          <w:tcW w:w="2965" w:type="dxa"/>
        </w:tcPr>
        <w:p w14:paraId="617B6759" w14:textId="6730938E" w:rsidR="006E0C50" w:rsidRDefault="006E0C50" w:rsidP="3CB8DA19">
          <w:pPr>
            <w:pStyle w:val="Header"/>
            <w:ind w:right="-115"/>
            <w:jc w:val="right"/>
          </w:pPr>
        </w:p>
      </w:tc>
    </w:tr>
  </w:tbl>
  <w:p w14:paraId="76EF3DEE" w14:textId="3FA79128" w:rsidR="006E0C50" w:rsidRDefault="006E0C50" w:rsidP="3CB8DA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E0C50" w14:paraId="1A178469" w14:textId="77777777" w:rsidTr="3CB8DA19">
      <w:tc>
        <w:tcPr>
          <w:tcW w:w="3020" w:type="dxa"/>
        </w:tcPr>
        <w:p w14:paraId="63EEEEF4" w14:textId="7BEA72E6" w:rsidR="006E0C50" w:rsidRDefault="006E0C50" w:rsidP="3CB8DA19">
          <w:pPr>
            <w:pStyle w:val="Header"/>
            <w:ind w:left="-115"/>
          </w:pPr>
        </w:p>
      </w:tc>
      <w:tc>
        <w:tcPr>
          <w:tcW w:w="3020" w:type="dxa"/>
        </w:tcPr>
        <w:p w14:paraId="6DE678AB" w14:textId="2F488A6B" w:rsidR="006E0C50" w:rsidRDefault="006E0C50" w:rsidP="3CB8DA19">
          <w:pPr>
            <w:pStyle w:val="Header"/>
            <w:jc w:val="center"/>
          </w:pPr>
        </w:p>
      </w:tc>
      <w:tc>
        <w:tcPr>
          <w:tcW w:w="3020" w:type="dxa"/>
        </w:tcPr>
        <w:p w14:paraId="54E6FED0" w14:textId="40C460D8" w:rsidR="006E0C50" w:rsidRDefault="006E0C50" w:rsidP="3CB8DA19">
          <w:pPr>
            <w:pStyle w:val="Header"/>
            <w:ind w:right="-115"/>
            <w:jc w:val="right"/>
          </w:pPr>
        </w:p>
      </w:tc>
    </w:tr>
  </w:tbl>
  <w:p w14:paraId="6E8C285D" w14:textId="0A6E0ED6" w:rsidR="006E0C50" w:rsidRDefault="006E0C50" w:rsidP="3CB8DA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0"/>
      <w:gridCol w:w="3110"/>
      <w:gridCol w:w="3110"/>
    </w:tblGrid>
    <w:tr w:rsidR="006E0C50" w14:paraId="4E930DF8" w14:textId="77777777" w:rsidTr="3CB8DA19">
      <w:tc>
        <w:tcPr>
          <w:tcW w:w="3110" w:type="dxa"/>
        </w:tcPr>
        <w:p w14:paraId="4E07C0CB" w14:textId="1C03BE17" w:rsidR="006E0C50" w:rsidRDefault="006E0C50" w:rsidP="3CB8DA19">
          <w:pPr>
            <w:pStyle w:val="Header"/>
            <w:ind w:left="-115"/>
          </w:pPr>
        </w:p>
      </w:tc>
      <w:tc>
        <w:tcPr>
          <w:tcW w:w="3110" w:type="dxa"/>
        </w:tcPr>
        <w:p w14:paraId="77929CD1" w14:textId="2B2C4921" w:rsidR="006E0C50" w:rsidRDefault="006E0C50" w:rsidP="3CB8DA19">
          <w:pPr>
            <w:pStyle w:val="Header"/>
            <w:jc w:val="center"/>
          </w:pPr>
        </w:p>
      </w:tc>
      <w:tc>
        <w:tcPr>
          <w:tcW w:w="3110" w:type="dxa"/>
        </w:tcPr>
        <w:p w14:paraId="02E41BFB" w14:textId="169F7C4C" w:rsidR="006E0C50" w:rsidRDefault="006E0C50" w:rsidP="3CB8DA19">
          <w:pPr>
            <w:pStyle w:val="Header"/>
            <w:ind w:right="-115"/>
            <w:jc w:val="right"/>
          </w:pPr>
        </w:p>
      </w:tc>
    </w:tr>
  </w:tbl>
  <w:p w14:paraId="17B662E4" w14:textId="6AE1ABBD" w:rsidR="006E0C50" w:rsidRDefault="006E0C50" w:rsidP="3CB8DA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D0E85" w14:textId="77777777" w:rsidR="006813D1" w:rsidRDefault="006813D1" w:rsidP="003C4D13">
      <w:r>
        <w:separator/>
      </w:r>
    </w:p>
  </w:footnote>
  <w:footnote w:type="continuationSeparator" w:id="0">
    <w:p w14:paraId="6C0BFCED" w14:textId="77777777" w:rsidR="006813D1" w:rsidRDefault="006813D1" w:rsidP="003C4D13">
      <w:r>
        <w:continuationSeparator/>
      </w:r>
    </w:p>
  </w:footnote>
  <w:footnote w:type="continuationNotice" w:id="1">
    <w:p w14:paraId="5F5287E9" w14:textId="77777777" w:rsidR="006813D1" w:rsidRDefault="006813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4AEB4" w14:textId="128670A0" w:rsidR="006E0C50" w:rsidRDefault="006E0C50" w:rsidP="007D6CE7">
    <w:pPr>
      <w:pStyle w:val="Footer"/>
    </w:pPr>
    <w:r>
      <w:softHyphen/>
    </w:r>
    <w:r w:rsidRPr="00146828">
      <w:rPr>
        <w:rStyle w:val="PageNumber"/>
        <w:rFonts w:cs="Arial"/>
        <w:b/>
      </w:rPr>
      <w:fldChar w:fldCharType="begin"/>
    </w:r>
    <w:r w:rsidRPr="00146828">
      <w:rPr>
        <w:rStyle w:val="PageNumber"/>
        <w:rFonts w:cs="Arial"/>
        <w:b/>
      </w:rPr>
      <w:instrText xml:space="preserve"> PAGE </w:instrText>
    </w:r>
    <w:r w:rsidRPr="00146828">
      <w:rPr>
        <w:rStyle w:val="PageNumber"/>
        <w:rFonts w:cs="Arial"/>
        <w:b/>
      </w:rPr>
      <w:fldChar w:fldCharType="separate"/>
    </w:r>
    <w:r>
      <w:rPr>
        <w:rStyle w:val="PageNumber"/>
        <w:rFonts w:cs="Arial"/>
        <w:b/>
        <w:noProof/>
      </w:rPr>
      <w:t>5</w:t>
    </w:r>
    <w:r w:rsidRPr="00146828">
      <w:rPr>
        <w:rStyle w:val="PageNumber"/>
        <w:rFonts w:cs="Arial"/>
        <w:b/>
      </w:rPr>
      <w:fldChar w:fldCharType="end"/>
    </w:r>
  </w:p>
  <w:p w14:paraId="1CB4AEB5" w14:textId="77777777" w:rsidR="006E0C50" w:rsidRDefault="006E0C50" w:rsidP="007D6C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4AEB7" w14:textId="77777777" w:rsidR="006E0C50" w:rsidRDefault="006E0C50">
    <w:pPr>
      <w:pStyle w:val="Header"/>
    </w:pPr>
    <w:r w:rsidRPr="00F30E3B">
      <w:rPr>
        <w:noProof/>
        <w:color w:val="2B579A"/>
        <w:shd w:val="clear" w:color="auto" w:fill="E6E6E6"/>
        <w:lang w:eastAsia="en-GB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CB4AEB8" wp14:editId="1CB4AEB9">
              <wp:simplePos x="0" y="0"/>
              <wp:positionH relativeFrom="column">
                <wp:posOffset>-2068195</wp:posOffset>
              </wp:positionH>
              <wp:positionV relativeFrom="paragraph">
                <wp:posOffset>883920</wp:posOffset>
              </wp:positionV>
              <wp:extent cx="8691187" cy="9513974"/>
              <wp:effectExtent l="57150" t="19050" r="72390" b="8763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91187" cy="9513974"/>
                      </a:xfrm>
                      <a:prstGeom prst="rect">
                        <a:avLst/>
                      </a:prstGeom>
                      <a:solidFill>
                        <a:srgbClr val="FF5527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>
          <w:pict>
            <v:rect id="Rectangle 12" style="position:absolute;margin-left:-162.85pt;margin-top:69.6pt;width:684.35pt;height:749.1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5527" strokecolor="#4579b8 [3044]" w14:anchorId="0CB9D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">
              <v:shadow on="t" color="black" opacity="22937f" offset="0,.63889mm" origin=",.5"/>
            </v:rect>
          </w:pict>
        </mc:Fallback>
      </mc:AlternateContent>
    </w:r>
    <w:r w:rsidRPr="00F30E3B">
      <w:rPr>
        <w:noProof/>
        <w:color w:val="2B579A"/>
        <w:shd w:val="clear" w:color="auto" w:fill="E6E6E6"/>
        <w:lang w:eastAsia="en-GB"/>
      </w:rPr>
      <w:drawing>
        <wp:anchor distT="0" distB="0" distL="114300" distR="114300" simplePos="0" relativeHeight="251658241" behindDoc="1" locked="0" layoutInCell="1" allowOverlap="1" wp14:anchorId="1CB4AEBA" wp14:editId="1CB4AEBB">
          <wp:simplePos x="0" y="0"/>
          <wp:positionH relativeFrom="column">
            <wp:posOffset>-442595</wp:posOffset>
          </wp:positionH>
          <wp:positionV relativeFrom="paragraph">
            <wp:posOffset>26035</wp:posOffset>
          </wp:positionV>
          <wp:extent cx="2131695" cy="575945"/>
          <wp:effectExtent l="0" t="0" r="1905" b="8255"/>
          <wp:wrapNone/>
          <wp:docPr id="19" name="Picture 19" descr="Clients:A - F:Cambridge Assessment:3. Design:11. Logos:Primary:CA_Logo_Primary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ients:A - F:Cambridge Assessment:3. Design:11. Logos:Primary:CA_Logo_Primary.e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169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03B9"/>
    <w:multiLevelType w:val="multilevel"/>
    <w:tmpl w:val="BB2C2144"/>
    <w:lvl w:ilvl="0">
      <w:start w:val="1"/>
      <w:numFmt w:val="decimal"/>
      <w:lvlText w:val="%1"/>
      <w:lvlJc w:val="left"/>
      <w:pPr>
        <w:tabs>
          <w:tab w:val="num" w:pos="-419"/>
        </w:tabs>
        <w:ind w:left="-419" w:hanging="148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-275"/>
        </w:tabs>
        <w:ind w:left="-275" w:hanging="576"/>
      </w:pPr>
      <w:rPr>
        <w:rFonts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31"/>
        </w:tabs>
        <w:ind w:left="-131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3"/>
        </w:tabs>
        <w:ind w:left="13" w:hanging="864"/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7"/>
        </w:tabs>
        <w:ind w:left="157" w:hanging="1008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301"/>
        </w:tabs>
        <w:ind w:left="301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445"/>
        </w:tabs>
        <w:ind w:left="445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89"/>
        </w:tabs>
        <w:ind w:left="589" w:hanging="144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733"/>
        </w:tabs>
        <w:ind w:left="733" w:hanging="1584"/>
      </w:pPr>
      <w:rPr>
        <w:rFonts w:cs="Times New Roman" w:hint="default"/>
      </w:rPr>
    </w:lvl>
  </w:abstractNum>
  <w:abstractNum w:abstractNumId="1" w15:restartNumberingAfterBreak="0">
    <w:nsid w:val="02051C21"/>
    <w:multiLevelType w:val="hybridMultilevel"/>
    <w:tmpl w:val="FFFFFFFF"/>
    <w:lvl w:ilvl="0" w:tplc="93F25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FE2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307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B88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34C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2CA6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EA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F83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C0361"/>
    <w:multiLevelType w:val="hybridMultilevel"/>
    <w:tmpl w:val="8356D8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D5624"/>
    <w:multiLevelType w:val="hybridMultilevel"/>
    <w:tmpl w:val="FFFFFFFF"/>
    <w:lvl w:ilvl="0" w:tplc="B1D4A6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A244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7C00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764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023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A10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38C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B8CC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87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8563F"/>
    <w:multiLevelType w:val="hybridMultilevel"/>
    <w:tmpl w:val="FFFFFFFF"/>
    <w:lvl w:ilvl="0" w:tplc="FD766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2423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EADA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5CB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066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B0A2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808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561A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AB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91000"/>
    <w:multiLevelType w:val="hybridMultilevel"/>
    <w:tmpl w:val="AF221EA6"/>
    <w:styleLink w:val="StyleBulleted1"/>
    <w:lvl w:ilvl="0" w:tplc="A03A3F70">
      <w:start w:val="1"/>
      <w:numFmt w:val="bullet"/>
      <w:lvlText w:val=""/>
      <w:lvlJc w:val="left"/>
      <w:pPr>
        <w:tabs>
          <w:tab w:val="num" w:pos="1854"/>
        </w:tabs>
        <w:ind w:left="1800" w:hanging="360"/>
      </w:pPr>
      <w:rPr>
        <w:rFonts w:ascii="Symbol" w:hAnsi="Symbol"/>
        <w:sz w:val="22"/>
      </w:rPr>
    </w:lvl>
    <w:lvl w:ilvl="1" w:tplc="2E00318A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E832510A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6250F60C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D6D8C122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AE1CF0F6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A8041448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52A050C2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B38C936C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388709E"/>
    <w:multiLevelType w:val="hybridMultilevel"/>
    <w:tmpl w:val="FFFFFFFF"/>
    <w:lvl w:ilvl="0" w:tplc="35C6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3A8B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67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649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25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F27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F4E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987F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9257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90076"/>
    <w:multiLevelType w:val="hybridMultilevel"/>
    <w:tmpl w:val="D28E1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1C63"/>
    <w:multiLevelType w:val="hybridMultilevel"/>
    <w:tmpl w:val="FFFFFFFF"/>
    <w:lvl w:ilvl="0" w:tplc="6CDCC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90D2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A6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2A3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B83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9835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DCC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0C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B4B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81EDE"/>
    <w:multiLevelType w:val="hybridMultilevel"/>
    <w:tmpl w:val="FFFFFFFF"/>
    <w:lvl w:ilvl="0" w:tplc="E78CA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1C7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788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E0C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540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241C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18E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266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46D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366E"/>
    <w:multiLevelType w:val="hybridMultilevel"/>
    <w:tmpl w:val="CD221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4602E"/>
    <w:multiLevelType w:val="hybridMultilevel"/>
    <w:tmpl w:val="60A0502E"/>
    <w:styleLink w:val="StyleBulleted"/>
    <w:lvl w:ilvl="0" w:tplc="D34A48E6">
      <w:start w:val="1"/>
      <w:numFmt w:val="bullet"/>
      <w:lvlText w:val=""/>
      <w:lvlJc w:val="left"/>
      <w:pPr>
        <w:tabs>
          <w:tab w:val="num" w:pos="1854"/>
        </w:tabs>
        <w:ind w:left="1080" w:hanging="360"/>
      </w:pPr>
      <w:rPr>
        <w:rFonts w:ascii="Symbol" w:hAnsi="Symbol"/>
        <w:sz w:val="22"/>
      </w:rPr>
    </w:lvl>
    <w:lvl w:ilvl="1" w:tplc="F85A3D0A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2D300330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9EA6B9BC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DBDC177E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B0AEA850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AF864B64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A50C359E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5C021604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234B3E0F"/>
    <w:multiLevelType w:val="hybridMultilevel"/>
    <w:tmpl w:val="FFFFFFFF"/>
    <w:lvl w:ilvl="0" w:tplc="EB3AC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F29B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21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609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2A7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4D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6EC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6A8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61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72E68"/>
    <w:multiLevelType w:val="hybridMultilevel"/>
    <w:tmpl w:val="9D02F89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C4503"/>
    <w:multiLevelType w:val="hybridMultilevel"/>
    <w:tmpl w:val="FFFFFFFF"/>
    <w:lvl w:ilvl="0" w:tplc="9232E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E22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56E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B85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693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AB4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2A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81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9E3C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D6886"/>
    <w:multiLevelType w:val="hybridMultilevel"/>
    <w:tmpl w:val="FFFFFFFF"/>
    <w:lvl w:ilvl="0" w:tplc="58C025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403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0EB0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A7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21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DA5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B2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04B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6E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F11C0E"/>
    <w:multiLevelType w:val="hybridMultilevel"/>
    <w:tmpl w:val="E59E7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B027B"/>
    <w:multiLevelType w:val="hybridMultilevel"/>
    <w:tmpl w:val="FFFFFFFF"/>
    <w:lvl w:ilvl="0" w:tplc="B532AE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A41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2E4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CE3B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0A8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2CA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C88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30E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801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5080D"/>
    <w:multiLevelType w:val="hybridMultilevel"/>
    <w:tmpl w:val="FFFFFFFF"/>
    <w:lvl w:ilvl="0" w:tplc="20BC2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F66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8D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03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C5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349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608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F87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3EE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50721"/>
    <w:multiLevelType w:val="hybridMultilevel"/>
    <w:tmpl w:val="FFFFFFFF"/>
    <w:lvl w:ilvl="0" w:tplc="5E7637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B08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FC5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C63F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5CB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38E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9E84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983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12F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31832"/>
    <w:multiLevelType w:val="hybridMultilevel"/>
    <w:tmpl w:val="C70A54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37322"/>
    <w:multiLevelType w:val="hybridMultilevel"/>
    <w:tmpl w:val="4A006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05418"/>
    <w:multiLevelType w:val="hybridMultilevel"/>
    <w:tmpl w:val="FFFFFFFF"/>
    <w:lvl w:ilvl="0" w:tplc="B6382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601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85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1E63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2C0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CE9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8EA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68A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900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510E1"/>
    <w:multiLevelType w:val="hybridMultilevel"/>
    <w:tmpl w:val="FFFFFFFF"/>
    <w:lvl w:ilvl="0" w:tplc="56D6C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C6BF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3635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E890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6EBA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E0FF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0A2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529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96C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65409B"/>
    <w:multiLevelType w:val="hybridMultilevel"/>
    <w:tmpl w:val="FFFFFFFF"/>
    <w:lvl w:ilvl="0" w:tplc="6F42A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6AE4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7C2A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67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32DE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2F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38D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2E3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BAB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6739E"/>
    <w:multiLevelType w:val="hybridMultilevel"/>
    <w:tmpl w:val="751C3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E1543B"/>
    <w:multiLevelType w:val="hybridMultilevel"/>
    <w:tmpl w:val="FFFFFFFF"/>
    <w:lvl w:ilvl="0" w:tplc="3DEE5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8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FCE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C2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626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E2C6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94A0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222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AB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6150E"/>
    <w:multiLevelType w:val="hybridMultilevel"/>
    <w:tmpl w:val="FFFFFFFF"/>
    <w:lvl w:ilvl="0" w:tplc="E8883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65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7CF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7A0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282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AE7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AE1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ED1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C468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FA6DB4"/>
    <w:multiLevelType w:val="hybridMultilevel"/>
    <w:tmpl w:val="FFFFFFFF"/>
    <w:lvl w:ilvl="0" w:tplc="DF44E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23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20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AE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4C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9C7C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C665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47E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AEF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15B77"/>
    <w:multiLevelType w:val="hybridMultilevel"/>
    <w:tmpl w:val="FFFFFFFF"/>
    <w:lvl w:ilvl="0" w:tplc="4394F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1801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D43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A7E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C03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6C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52A7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18C3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00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35BBD"/>
    <w:multiLevelType w:val="hybridMultilevel"/>
    <w:tmpl w:val="FFFFFFFF"/>
    <w:lvl w:ilvl="0" w:tplc="6F1AA6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9E6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AA4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A5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3C8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3E2B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A8F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B83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768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45F15"/>
    <w:multiLevelType w:val="hybridMultilevel"/>
    <w:tmpl w:val="FFFFFFFF"/>
    <w:lvl w:ilvl="0" w:tplc="FF5AE7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52E2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781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2E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802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8E0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1886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9EB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87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36331"/>
    <w:multiLevelType w:val="hybridMultilevel"/>
    <w:tmpl w:val="FFFFFFFF"/>
    <w:lvl w:ilvl="0" w:tplc="56A8DD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F08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FAE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32A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86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5E13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86E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4E85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6E64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8004F"/>
    <w:multiLevelType w:val="multilevel"/>
    <w:tmpl w:val="DD28F4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61D45DAE"/>
    <w:multiLevelType w:val="hybridMultilevel"/>
    <w:tmpl w:val="7214D9A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084624"/>
    <w:multiLevelType w:val="hybridMultilevel"/>
    <w:tmpl w:val="FFFFFFFF"/>
    <w:lvl w:ilvl="0" w:tplc="4EE05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7CE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BC2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81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28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925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BEA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2B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9492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1709FB"/>
    <w:multiLevelType w:val="hybridMultilevel"/>
    <w:tmpl w:val="19540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082D94"/>
    <w:multiLevelType w:val="hybridMultilevel"/>
    <w:tmpl w:val="FFFFFFFF"/>
    <w:lvl w:ilvl="0" w:tplc="87507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2C02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C8F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1A47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6AF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42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2A9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0CD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201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D5CC2"/>
    <w:multiLevelType w:val="hybridMultilevel"/>
    <w:tmpl w:val="81702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224F3D"/>
    <w:multiLevelType w:val="hybridMultilevel"/>
    <w:tmpl w:val="FFFFFFFF"/>
    <w:lvl w:ilvl="0" w:tplc="154C7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6620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421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A62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87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3809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54B2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343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678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AE3577"/>
    <w:multiLevelType w:val="hybridMultilevel"/>
    <w:tmpl w:val="FFFFFFFF"/>
    <w:lvl w:ilvl="0" w:tplc="B69885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A8A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63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00F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26E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A4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424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20B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FE5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7D369B"/>
    <w:multiLevelType w:val="hybridMultilevel"/>
    <w:tmpl w:val="FFFFFFFF"/>
    <w:lvl w:ilvl="0" w:tplc="2ED4CB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E2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0E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209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FAFF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3C16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4C8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083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AE9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353864"/>
    <w:multiLevelType w:val="hybridMultilevel"/>
    <w:tmpl w:val="320074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57F14"/>
    <w:multiLevelType w:val="hybridMultilevel"/>
    <w:tmpl w:val="FFFFFFFF"/>
    <w:lvl w:ilvl="0" w:tplc="D9F06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B6D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436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CA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A01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FA9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8EA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E3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309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262F92"/>
    <w:multiLevelType w:val="hybridMultilevel"/>
    <w:tmpl w:val="FFFFFFFF"/>
    <w:lvl w:ilvl="0" w:tplc="3E385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8416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66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23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E8E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4E4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50A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2ED5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9A84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31626"/>
    <w:multiLevelType w:val="hybridMultilevel"/>
    <w:tmpl w:val="E69E02DE"/>
    <w:lvl w:ilvl="0" w:tplc="7C7E7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B6F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ECE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2C92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D49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661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630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C4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C0F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1"/>
  </w:num>
  <w:num w:numId="7">
    <w:abstractNumId w:val="42"/>
  </w:num>
  <w:num w:numId="8">
    <w:abstractNumId w:val="7"/>
  </w:num>
  <w:num w:numId="9">
    <w:abstractNumId w:val="38"/>
  </w:num>
  <w:num w:numId="10">
    <w:abstractNumId w:val="20"/>
  </w:num>
  <w:num w:numId="11">
    <w:abstractNumId w:val="10"/>
  </w:num>
  <w:num w:numId="12">
    <w:abstractNumId w:val="13"/>
  </w:num>
  <w:num w:numId="13">
    <w:abstractNumId w:val="34"/>
  </w:num>
  <w:num w:numId="14">
    <w:abstractNumId w:val="21"/>
  </w:num>
  <w:num w:numId="15">
    <w:abstractNumId w:val="17"/>
  </w:num>
  <w:num w:numId="16">
    <w:abstractNumId w:val="27"/>
  </w:num>
  <w:num w:numId="17">
    <w:abstractNumId w:val="39"/>
  </w:num>
  <w:num w:numId="18">
    <w:abstractNumId w:val="41"/>
  </w:num>
  <w:num w:numId="19">
    <w:abstractNumId w:val="6"/>
  </w:num>
  <w:num w:numId="20">
    <w:abstractNumId w:val="18"/>
  </w:num>
  <w:num w:numId="21">
    <w:abstractNumId w:val="30"/>
  </w:num>
  <w:num w:numId="22">
    <w:abstractNumId w:val="8"/>
  </w:num>
  <w:num w:numId="23">
    <w:abstractNumId w:val="26"/>
  </w:num>
  <w:num w:numId="24">
    <w:abstractNumId w:val="9"/>
  </w:num>
  <w:num w:numId="25">
    <w:abstractNumId w:val="40"/>
  </w:num>
  <w:num w:numId="26">
    <w:abstractNumId w:val="23"/>
  </w:num>
  <w:num w:numId="27">
    <w:abstractNumId w:val="32"/>
  </w:num>
  <w:num w:numId="28">
    <w:abstractNumId w:val="31"/>
  </w:num>
  <w:num w:numId="29">
    <w:abstractNumId w:val="12"/>
  </w:num>
  <w:num w:numId="30">
    <w:abstractNumId w:val="37"/>
  </w:num>
  <w:num w:numId="31">
    <w:abstractNumId w:val="43"/>
  </w:num>
  <w:num w:numId="32">
    <w:abstractNumId w:val="1"/>
  </w:num>
  <w:num w:numId="33">
    <w:abstractNumId w:val="28"/>
  </w:num>
  <w:num w:numId="34">
    <w:abstractNumId w:val="29"/>
  </w:num>
  <w:num w:numId="35">
    <w:abstractNumId w:val="4"/>
  </w:num>
  <w:num w:numId="36">
    <w:abstractNumId w:val="24"/>
  </w:num>
  <w:num w:numId="37">
    <w:abstractNumId w:val="14"/>
  </w:num>
  <w:num w:numId="38">
    <w:abstractNumId w:val="15"/>
  </w:num>
  <w:num w:numId="39">
    <w:abstractNumId w:val="44"/>
  </w:num>
  <w:num w:numId="40">
    <w:abstractNumId w:val="22"/>
  </w:num>
  <w:num w:numId="41">
    <w:abstractNumId w:val="35"/>
  </w:num>
  <w:num w:numId="42">
    <w:abstractNumId w:val="3"/>
  </w:num>
  <w:num w:numId="43">
    <w:abstractNumId w:val="45"/>
  </w:num>
  <w:num w:numId="44">
    <w:abstractNumId w:val="2"/>
  </w:num>
  <w:num w:numId="45">
    <w:abstractNumId w:val="36"/>
  </w:num>
  <w:num w:numId="46">
    <w:abstractNumId w:val="25"/>
  </w:num>
  <w:num w:numId="47">
    <w:abstractNumId w:val="16"/>
  </w:num>
  <w:num w:numId="48">
    <w:abstractNumId w:val="19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kshmi Bana">
    <w15:presenceInfo w15:providerId="AD" w15:userId="S::bana.l@cambridgeassessment.org.uk::a5baec9d-2902-4f40-ae86-8d7b7a3cbfb9"/>
  </w15:person>
  <w15:person w15:author="TharakaLakshmi Ch">
    <w15:presenceInfo w15:providerId="AD" w15:userId="S::Ch.T@cambridgeassessment.org.uk::a21954ca-7f39-4d32-b366-6200a9cf8e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499"/>
    <w:rsid w:val="000004BA"/>
    <w:rsid w:val="00002826"/>
    <w:rsid w:val="000042D9"/>
    <w:rsid w:val="00010D7D"/>
    <w:rsid w:val="0001453F"/>
    <w:rsid w:val="00017970"/>
    <w:rsid w:val="00020FBB"/>
    <w:rsid w:val="00023A2F"/>
    <w:rsid w:val="0002571A"/>
    <w:rsid w:val="0002645A"/>
    <w:rsid w:val="0002778A"/>
    <w:rsid w:val="0003509D"/>
    <w:rsid w:val="00036994"/>
    <w:rsid w:val="000405CA"/>
    <w:rsid w:val="00041D7D"/>
    <w:rsid w:val="00041F12"/>
    <w:rsid w:val="000428A0"/>
    <w:rsid w:val="00043899"/>
    <w:rsid w:val="0005002D"/>
    <w:rsid w:val="0005022D"/>
    <w:rsid w:val="000503FB"/>
    <w:rsid w:val="00050DAB"/>
    <w:rsid w:val="0005249F"/>
    <w:rsid w:val="000525FA"/>
    <w:rsid w:val="00055731"/>
    <w:rsid w:val="00057369"/>
    <w:rsid w:val="0006068A"/>
    <w:rsid w:val="000629B2"/>
    <w:rsid w:val="00070EC4"/>
    <w:rsid w:val="00072F21"/>
    <w:rsid w:val="00080770"/>
    <w:rsid w:val="000810E1"/>
    <w:rsid w:val="000824AB"/>
    <w:rsid w:val="00083AF5"/>
    <w:rsid w:val="000847ED"/>
    <w:rsid w:val="000857F6"/>
    <w:rsid w:val="00086E82"/>
    <w:rsid w:val="000914E3"/>
    <w:rsid w:val="00094610"/>
    <w:rsid w:val="00094BC7"/>
    <w:rsid w:val="000A33BE"/>
    <w:rsid w:val="000A447A"/>
    <w:rsid w:val="000A52C9"/>
    <w:rsid w:val="000A6EDC"/>
    <w:rsid w:val="000B1442"/>
    <w:rsid w:val="000B340F"/>
    <w:rsid w:val="000B59D5"/>
    <w:rsid w:val="000C2B06"/>
    <w:rsid w:val="000C30B5"/>
    <w:rsid w:val="000C582F"/>
    <w:rsid w:val="000D165A"/>
    <w:rsid w:val="000D3AC7"/>
    <w:rsid w:val="000E004F"/>
    <w:rsid w:val="000E1814"/>
    <w:rsid w:val="000E27CB"/>
    <w:rsid w:val="000E3FFF"/>
    <w:rsid w:val="000E7BF4"/>
    <w:rsid w:val="000F1F72"/>
    <w:rsid w:val="000F39ED"/>
    <w:rsid w:val="000F5023"/>
    <w:rsid w:val="000F68C9"/>
    <w:rsid w:val="000F703C"/>
    <w:rsid w:val="0010337B"/>
    <w:rsid w:val="00106113"/>
    <w:rsid w:val="00107F5B"/>
    <w:rsid w:val="00112E93"/>
    <w:rsid w:val="00116429"/>
    <w:rsid w:val="00116853"/>
    <w:rsid w:val="00120097"/>
    <w:rsid w:val="00131190"/>
    <w:rsid w:val="00131680"/>
    <w:rsid w:val="001325C9"/>
    <w:rsid w:val="0013392A"/>
    <w:rsid w:val="00134418"/>
    <w:rsid w:val="001354A8"/>
    <w:rsid w:val="00136EBB"/>
    <w:rsid w:val="00137B1A"/>
    <w:rsid w:val="001401D4"/>
    <w:rsid w:val="00144BBB"/>
    <w:rsid w:val="00146028"/>
    <w:rsid w:val="00151059"/>
    <w:rsid w:val="001517C7"/>
    <w:rsid w:val="00156B09"/>
    <w:rsid w:val="0016087F"/>
    <w:rsid w:val="00161498"/>
    <w:rsid w:val="001625C6"/>
    <w:rsid w:val="001645C2"/>
    <w:rsid w:val="001678D1"/>
    <w:rsid w:val="00167E12"/>
    <w:rsid w:val="0017399C"/>
    <w:rsid w:val="0017414B"/>
    <w:rsid w:val="001770EB"/>
    <w:rsid w:val="00186FB5"/>
    <w:rsid w:val="001906F2"/>
    <w:rsid w:val="00192C5B"/>
    <w:rsid w:val="001942CD"/>
    <w:rsid w:val="0019446D"/>
    <w:rsid w:val="001A1A5B"/>
    <w:rsid w:val="001A2644"/>
    <w:rsid w:val="001A4EDB"/>
    <w:rsid w:val="001A5548"/>
    <w:rsid w:val="001A5CAF"/>
    <w:rsid w:val="001B0B9C"/>
    <w:rsid w:val="001B72D8"/>
    <w:rsid w:val="001C0A6C"/>
    <w:rsid w:val="001C3F4A"/>
    <w:rsid w:val="001C4DF7"/>
    <w:rsid w:val="001D218D"/>
    <w:rsid w:val="001D2CF6"/>
    <w:rsid w:val="001D5240"/>
    <w:rsid w:val="001E012B"/>
    <w:rsid w:val="001E3E44"/>
    <w:rsid w:val="001E73E7"/>
    <w:rsid w:val="001F4FB9"/>
    <w:rsid w:val="001F52FF"/>
    <w:rsid w:val="002021DD"/>
    <w:rsid w:val="0020485C"/>
    <w:rsid w:val="00207464"/>
    <w:rsid w:val="002110DC"/>
    <w:rsid w:val="00213EB3"/>
    <w:rsid w:val="00213EC6"/>
    <w:rsid w:val="00214675"/>
    <w:rsid w:val="0021790C"/>
    <w:rsid w:val="002218AC"/>
    <w:rsid w:val="00224A4C"/>
    <w:rsid w:val="0022563D"/>
    <w:rsid w:val="00226CA3"/>
    <w:rsid w:val="00231DF4"/>
    <w:rsid w:val="0023398D"/>
    <w:rsid w:val="00237BC2"/>
    <w:rsid w:val="002403E5"/>
    <w:rsid w:val="0025340B"/>
    <w:rsid w:val="00253610"/>
    <w:rsid w:val="00253AFA"/>
    <w:rsid w:val="002552CA"/>
    <w:rsid w:val="0025763A"/>
    <w:rsid w:val="0025798F"/>
    <w:rsid w:val="002601B7"/>
    <w:rsid w:val="002623B0"/>
    <w:rsid w:val="00262DA2"/>
    <w:rsid w:val="0026500B"/>
    <w:rsid w:val="00267D06"/>
    <w:rsid w:val="002701EF"/>
    <w:rsid w:val="0027065D"/>
    <w:rsid w:val="00277219"/>
    <w:rsid w:val="00282DD2"/>
    <w:rsid w:val="00284374"/>
    <w:rsid w:val="00292F48"/>
    <w:rsid w:val="00294443"/>
    <w:rsid w:val="002A0E58"/>
    <w:rsid w:val="002A3DCE"/>
    <w:rsid w:val="002A4EF7"/>
    <w:rsid w:val="002A52DA"/>
    <w:rsid w:val="002B1C9E"/>
    <w:rsid w:val="002C1EB6"/>
    <w:rsid w:val="002C2544"/>
    <w:rsid w:val="002C3022"/>
    <w:rsid w:val="002D4384"/>
    <w:rsid w:val="002D7369"/>
    <w:rsid w:val="002E04AE"/>
    <w:rsid w:val="002E0E5F"/>
    <w:rsid w:val="002E59D1"/>
    <w:rsid w:val="002F3951"/>
    <w:rsid w:val="002F487F"/>
    <w:rsid w:val="002F68F9"/>
    <w:rsid w:val="002F6EBD"/>
    <w:rsid w:val="00301486"/>
    <w:rsid w:val="00317A8F"/>
    <w:rsid w:val="00317E4B"/>
    <w:rsid w:val="00320490"/>
    <w:rsid w:val="0033152C"/>
    <w:rsid w:val="00335043"/>
    <w:rsid w:val="0033677A"/>
    <w:rsid w:val="0034015A"/>
    <w:rsid w:val="00344A84"/>
    <w:rsid w:val="00346F24"/>
    <w:rsid w:val="00353F33"/>
    <w:rsid w:val="00355B54"/>
    <w:rsid w:val="0036009D"/>
    <w:rsid w:val="00363AB7"/>
    <w:rsid w:val="00366278"/>
    <w:rsid w:val="00372814"/>
    <w:rsid w:val="00372C44"/>
    <w:rsid w:val="0038665A"/>
    <w:rsid w:val="0039135F"/>
    <w:rsid w:val="00391A02"/>
    <w:rsid w:val="00393940"/>
    <w:rsid w:val="0039470A"/>
    <w:rsid w:val="00396161"/>
    <w:rsid w:val="003973C2"/>
    <w:rsid w:val="003A589B"/>
    <w:rsid w:val="003A6E21"/>
    <w:rsid w:val="003B0AD3"/>
    <w:rsid w:val="003B64B2"/>
    <w:rsid w:val="003B6BE4"/>
    <w:rsid w:val="003B70FD"/>
    <w:rsid w:val="003C4D13"/>
    <w:rsid w:val="003C6D36"/>
    <w:rsid w:val="003C6F6B"/>
    <w:rsid w:val="003C70F2"/>
    <w:rsid w:val="003C78D0"/>
    <w:rsid w:val="003C7FD1"/>
    <w:rsid w:val="003D2F93"/>
    <w:rsid w:val="003D5A5A"/>
    <w:rsid w:val="003D61DB"/>
    <w:rsid w:val="003D7F3A"/>
    <w:rsid w:val="003E008C"/>
    <w:rsid w:val="003E19AD"/>
    <w:rsid w:val="003E2E18"/>
    <w:rsid w:val="003E50A8"/>
    <w:rsid w:val="003F0398"/>
    <w:rsid w:val="003F1513"/>
    <w:rsid w:val="003F1619"/>
    <w:rsid w:val="003F289A"/>
    <w:rsid w:val="003F47D4"/>
    <w:rsid w:val="003F5F83"/>
    <w:rsid w:val="003F6062"/>
    <w:rsid w:val="003F778D"/>
    <w:rsid w:val="004039F2"/>
    <w:rsid w:val="00406349"/>
    <w:rsid w:val="00406523"/>
    <w:rsid w:val="0041349C"/>
    <w:rsid w:val="004166EC"/>
    <w:rsid w:val="00431734"/>
    <w:rsid w:val="00432625"/>
    <w:rsid w:val="00432920"/>
    <w:rsid w:val="004343A7"/>
    <w:rsid w:val="004365C2"/>
    <w:rsid w:val="00436EC0"/>
    <w:rsid w:val="0043779A"/>
    <w:rsid w:val="00440678"/>
    <w:rsid w:val="00442A89"/>
    <w:rsid w:val="00442F25"/>
    <w:rsid w:val="00444141"/>
    <w:rsid w:val="0044591C"/>
    <w:rsid w:val="00447574"/>
    <w:rsid w:val="00453478"/>
    <w:rsid w:val="00454C31"/>
    <w:rsid w:val="0045607D"/>
    <w:rsid w:val="00463B67"/>
    <w:rsid w:val="00464AA2"/>
    <w:rsid w:val="00465EB2"/>
    <w:rsid w:val="00472F9C"/>
    <w:rsid w:val="00480EC4"/>
    <w:rsid w:val="00490285"/>
    <w:rsid w:val="00492F19"/>
    <w:rsid w:val="00494957"/>
    <w:rsid w:val="004A093B"/>
    <w:rsid w:val="004A26CA"/>
    <w:rsid w:val="004A2D24"/>
    <w:rsid w:val="004A6B5E"/>
    <w:rsid w:val="004B30AB"/>
    <w:rsid w:val="004B3597"/>
    <w:rsid w:val="004B7556"/>
    <w:rsid w:val="004C1C29"/>
    <w:rsid w:val="004C468A"/>
    <w:rsid w:val="004C55E0"/>
    <w:rsid w:val="004C68EC"/>
    <w:rsid w:val="004C7B9A"/>
    <w:rsid w:val="004D501B"/>
    <w:rsid w:val="004E5A3C"/>
    <w:rsid w:val="004E6916"/>
    <w:rsid w:val="004F0654"/>
    <w:rsid w:val="004F09AE"/>
    <w:rsid w:val="004F6087"/>
    <w:rsid w:val="004F6463"/>
    <w:rsid w:val="004F651B"/>
    <w:rsid w:val="005021D0"/>
    <w:rsid w:val="00504324"/>
    <w:rsid w:val="00504D5E"/>
    <w:rsid w:val="00505835"/>
    <w:rsid w:val="00517EFC"/>
    <w:rsid w:val="00524330"/>
    <w:rsid w:val="0052630B"/>
    <w:rsid w:val="00526507"/>
    <w:rsid w:val="005272D2"/>
    <w:rsid w:val="00532534"/>
    <w:rsid w:val="00533C52"/>
    <w:rsid w:val="0054645B"/>
    <w:rsid w:val="00546E17"/>
    <w:rsid w:val="00547CB1"/>
    <w:rsid w:val="00554F5C"/>
    <w:rsid w:val="00556081"/>
    <w:rsid w:val="00563BBA"/>
    <w:rsid w:val="00571A2C"/>
    <w:rsid w:val="00571D25"/>
    <w:rsid w:val="005747DA"/>
    <w:rsid w:val="005769AE"/>
    <w:rsid w:val="005825D0"/>
    <w:rsid w:val="005847F2"/>
    <w:rsid w:val="005A3AAB"/>
    <w:rsid w:val="005A5E09"/>
    <w:rsid w:val="005A7015"/>
    <w:rsid w:val="005B4CED"/>
    <w:rsid w:val="005B5B93"/>
    <w:rsid w:val="005B673F"/>
    <w:rsid w:val="005C0AB1"/>
    <w:rsid w:val="005C3055"/>
    <w:rsid w:val="005C741B"/>
    <w:rsid w:val="005D40FA"/>
    <w:rsid w:val="005D4998"/>
    <w:rsid w:val="005D4D5B"/>
    <w:rsid w:val="005D634D"/>
    <w:rsid w:val="005E0672"/>
    <w:rsid w:val="005F267D"/>
    <w:rsid w:val="005F27CC"/>
    <w:rsid w:val="005F288E"/>
    <w:rsid w:val="005F28A2"/>
    <w:rsid w:val="00601F54"/>
    <w:rsid w:val="00603EE7"/>
    <w:rsid w:val="006046A6"/>
    <w:rsid w:val="006068EB"/>
    <w:rsid w:val="00612D33"/>
    <w:rsid w:val="00615169"/>
    <w:rsid w:val="00616585"/>
    <w:rsid w:val="00616CB3"/>
    <w:rsid w:val="00621F9A"/>
    <w:rsid w:val="00622AF7"/>
    <w:rsid w:val="00623425"/>
    <w:rsid w:val="0062768E"/>
    <w:rsid w:val="00632909"/>
    <w:rsid w:val="006360A1"/>
    <w:rsid w:val="006436C1"/>
    <w:rsid w:val="00644965"/>
    <w:rsid w:val="0065313E"/>
    <w:rsid w:val="00653518"/>
    <w:rsid w:val="00660AB9"/>
    <w:rsid w:val="00661EB2"/>
    <w:rsid w:val="00661F17"/>
    <w:rsid w:val="00662234"/>
    <w:rsid w:val="00664F71"/>
    <w:rsid w:val="00665107"/>
    <w:rsid w:val="00667C57"/>
    <w:rsid w:val="00671089"/>
    <w:rsid w:val="006724B8"/>
    <w:rsid w:val="00676151"/>
    <w:rsid w:val="006811E8"/>
    <w:rsid w:val="006813D1"/>
    <w:rsid w:val="00681ADA"/>
    <w:rsid w:val="006848C2"/>
    <w:rsid w:val="0068620E"/>
    <w:rsid w:val="00686D2F"/>
    <w:rsid w:val="00687E2E"/>
    <w:rsid w:val="00692405"/>
    <w:rsid w:val="00697C7D"/>
    <w:rsid w:val="006A235E"/>
    <w:rsid w:val="006A2597"/>
    <w:rsid w:val="006A3477"/>
    <w:rsid w:val="006A508B"/>
    <w:rsid w:val="006A7E40"/>
    <w:rsid w:val="006B1A3C"/>
    <w:rsid w:val="006B1E02"/>
    <w:rsid w:val="006B1F03"/>
    <w:rsid w:val="006B7378"/>
    <w:rsid w:val="006C0C06"/>
    <w:rsid w:val="006C1365"/>
    <w:rsid w:val="006C1726"/>
    <w:rsid w:val="006C5A9F"/>
    <w:rsid w:val="006C7C58"/>
    <w:rsid w:val="006D0896"/>
    <w:rsid w:val="006D1D98"/>
    <w:rsid w:val="006D2D61"/>
    <w:rsid w:val="006D56EE"/>
    <w:rsid w:val="006D66E0"/>
    <w:rsid w:val="006D6B60"/>
    <w:rsid w:val="006E0C50"/>
    <w:rsid w:val="006E2FEF"/>
    <w:rsid w:val="006E7DFD"/>
    <w:rsid w:val="006F0775"/>
    <w:rsid w:val="006F25F6"/>
    <w:rsid w:val="006F5107"/>
    <w:rsid w:val="006F5F63"/>
    <w:rsid w:val="006F5F99"/>
    <w:rsid w:val="00702354"/>
    <w:rsid w:val="007030BA"/>
    <w:rsid w:val="00706B6F"/>
    <w:rsid w:val="00707301"/>
    <w:rsid w:val="0071025C"/>
    <w:rsid w:val="0071395B"/>
    <w:rsid w:val="0072282E"/>
    <w:rsid w:val="007249AC"/>
    <w:rsid w:val="00730E89"/>
    <w:rsid w:val="00740896"/>
    <w:rsid w:val="007410E9"/>
    <w:rsid w:val="00744D3E"/>
    <w:rsid w:val="0074533F"/>
    <w:rsid w:val="007473AC"/>
    <w:rsid w:val="0076416E"/>
    <w:rsid w:val="00765BD5"/>
    <w:rsid w:val="00766DE7"/>
    <w:rsid w:val="00772381"/>
    <w:rsid w:val="007725D9"/>
    <w:rsid w:val="00777B07"/>
    <w:rsid w:val="007804A6"/>
    <w:rsid w:val="00782349"/>
    <w:rsid w:val="00784DA1"/>
    <w:rsid w:val="00787871"/>
    <w:rsid w:val="00791D98"/>
    <w:rsid w:val="007938C8"/>
    <w:rsid w:val="00795CB9"/>
    <w:rsid w:val="00796D30"/>
    <w:rsid w:val="007A2802"/>
    <w:rsid w:val="007A4068"/>
    <w:rsid w:val="007A5077"/>
    <w:rsid w:val="007A5D0D"/>
    <w:rsid w:val="007A6E1C"/>
    <w:rsid w:val="007B4277"/>
    <w:rsid w:val="007B43BD"/>
    <w:rsid w:val="007B6213"/>
    <w:rsid w:val="007C019A"/>
    <w:rsid w:val="007C0601"/>
    <w:rsid w:val="007C1D64"/>
    <w:rsid w:val="007C207F"/>
    <w:rsid w:val="007C35A1"/>
    <w:rsid w:val="007C4940"/>
    <w:rsid w:val="007C60A0"/>
    <w:rsid w:val="007D33F2"/>
    <w:rsid w:val="007D6CE7"/>
    <w:rsid w:val="007E3149"/>
    <w:rsid w:val="007E395F"/>
    <w:rsid w:val="007F10EA"/>
    <w:rsid w:val="007F30E3"/>
    <w:rsid w:val="007F3470"/>
    <w:rsid w:val="007F3492"/>
    <w:rsid w:val="007F3B7B"/>
    <w:rsid w:val="007F427C"/>
    <w:rsid w:val="007F4713"/>
    <w:rsid w:val="007F67E6"/>
    <w:rsid w:val="008001FA"/>
    <w:rsid w:val="00802FE8"/>
    <w:rsid w:val="008054BD"/>
    <w:rsid w:val="00812795"/>
    <w:rsid w:val="00812CC7"/>
    <w:rsid w:val="00813852"/>
    <w:rsid w:val="00822BD9"/>
    <w:rsid w:val="008267CA"/>
    <w:rsid w:val="0083084C"/>
    <w:rsid w:val="0083110F"/>
    <w:rsid w:val="00833604"/>
    <w:rsid w:val="00834E5F"/>
    <w:rsid w:val="00835173"/>
    <w:rsid w:val="008401BA"/>
    <w:rsid w:val="008525E4"/>
    <w:rsid w:val="00852B46"/>
    <w:rsid w:val="00852B82"/>
    <w:rsid w:val="008607AC"/>
    <w:rsid w:val="00861755"/>
    <w:rsid w:val="00861E70"/>
    <w:rsid w:val="008624FF"/>
    <w:rsid w:val="00863969"/>
    <w:rsid w:val="00864725"/>
    <w:rsid w:val="008657D3"/>
    <w:rsid w:val="008808CC"/>
    <w:rsid w:val="00881AAD"/>
    <w:rsid w:val="00883A4C"/>
    <w:rsid w:val="008862F5"/>
    <w:rsid w:val="008A2A87"/>
    <w:rsid w:val="008A3795"/>
    <w:rsid w:val="008A5279"/>
    <w:rsid w:val="008A5A6E"/>
    <w:rsid w:val="008B3250"/>
    <w:rsid w:val="008B430E"/>
    <w:rsid w:val="008B66C0"/>
    <w:rsid w:val="008B694A"/>
    <w:rsid w:val="008B7C82"/>
    <w:rsid w:val="008C06C1"/>
    <w:rsid w:val="008C15A3"/>
    <w:rsid w:val="008C2103"/>
    <w:rsid w:val="008C4D43"/>
    <w:rsid w:val="008D4FD0"/>
    <w:rsid w:val="008E0777"/>
    <w:rsid w:val="008E370E"/>
    <w:rsid w:val="008E7921"/>
    <w:rsid w:val="008E7CDE"/>
    <w:rsid w:val="008F11F6"/>
    <w:rsid w:val="008F3E26"/>
    <w:rsid w:val="008F5C89"/>
    <w:rsid w:val="008F782A"/>
    <w:rsid w:val="00901F0C"/>
    <w:rsid w:val="0090251C"/>
    <w:rsid w:val="00904593"/>
    <w:rsid w:val="00907B63"/>
    <w:rsid w:val="00911BF3"/>
    <w:rsid w:val="009156AF"/>
    <w:rsid w:val="00916E2A"/>
    <w:rsid w:val="00916E92"/>
    <w:rsid w:val="00920FC4"/>
    <w:rsid w:val="0092168F"/>
    <w:rsid w:val="00924CD1"/>
    <w:rsid w:val="009312EF"/>
    <w:rsid w:val="00932BB4"/>
    <w:rsid w:val="0093313A"/>
    <w:rsid w:val="00934D69"/>
    <w:rsid w:val="00935C23"/>
    <w:rsid w:val="009402B7"/>
    <w:rsid w:val="00941EEA"/>
    <w:rsid w:val="009447C9"/>
    <w:rsid w:val="00946071"/>
    <w:rsid w:val="00952743"/>
    <w:rsid w:val="009528EC"/>
    <w:rsid w:val="00954CCC"/>
    <w:rsid w:val="0096076F"/>
    <w:rsid w:val="00960E72"/>
    <w:rsid w:val="00961EEF"/>
    <w:rsid w:val="0096231B"/>
    <w:rsid w:val="00966321"/>
    <w:rsid w:val="00966CC5"/>
    <w:rsid w:val="009724D6"/>
    <w:rsid w:val="00977E90"/>
    <w:rsid w:val="009807BF"/>
    <w:rsid w:val="009832AF"/>
    <w:rsid w:val="00985BD3"/>
    <w:rsid w:val="009862CD"/>
    <w:rsid w:val="0098641B"/>
    <w:rsid w:val="00987D58"/>
    <w:rsid w:val="00993BB8"/>
    <w:rsid w:val="0099510A"/>
    <w:rsid w:val="00996A74"/>
    <w:rsid w:val="00997EA0"/>
    <w:rsid w:val="009A0B4A"/>
    <w:rsid w:val="009A45DC"/>
    <w:rsid w:val="009A5036"/>
    <w:rsid w:val="009A5C5C"/>
    <w:rsid w:val="009B004D"/>
    <w:rsid w:val="009B03AE"/>
    <w:rsid w:val="009B1D5C"/>
    <w:rsid w:val="009B296C"/>
    <w:rsid w:val="009B77A0"/>
    <w:rsid w:val="009C01D8"/>
    <w:rsid w:val="009C5632"/>
    <w:rsid w:val="009D0A72"/>
    <w:rsid w:val="009D2DA9"/>
    <w:rsid w:val="009D6C1F"/>
    <w:rsid w:val="009D7AF4"/>
    <w:rsid w:val="00A008E0"/>
    <w:rsid w:val="00A02CC7"/>
    <w:rsid w:val="00A0629E"/>
    <w:rsid w:val="00A06510"/>
    <w:rsid w:val="00A12F3B"/>
    <w:rsid w:val="00A15BCF"/>
    <w:rsid w:val="00A15F42"/>
    <w:rsid w:val="00A218BF"/>
    <w:rsid w:val="00A22730"/>
    <w:rsid w:val="00A2381C"/>
    <w:rsid w:val="00A27BA8"/>
    <w:rsid w:val="00A31F10"/>
    <w:rsid w:val="00A32471"/>
    <w:rsid w:val="00A36246"/>
    <w:rsid w:val="00A3785A"/>
    <w:rsid w:val="00A44FBB"/>
    <w:rsid w:val="00A53827"/>
    <w:rsid w:val="00A5387F"/>
    <w:rsid w:val="00A65C32"/>
    <w:rsid w:val="00A67414"/>
    <w:rsid w:val="00A7051B"/>
    <w:rsid w:val="00A8040F"/>
    <w:rsid w:val="00A8787F"/>
    <w:rsid w:val="00A93E2A"/>
    <w:rsid w:val="00A94404"/>
    <w:rsid w:val="00AA1499"/>
    <w:rsid w:val="00AA33B0"/>
    <w:rsid w:val="00AA464A"/>
    <w:rsid w:val="00AA5C06"/>
    <w:rsid w:val="00AB2365"/>
    <w:rsid w:val="00AB6694"/>
    <w:rsid w:val="00AB6A90"/>
    <w:rsid w:val="00AB7002"/>
    <w:rsid w:val="00AC1284"/>
    <w:rsid w:val="00AC1CCB"/>
    <w:rsid w:val="00AC27A2"/>
    <w:rsid w:val="00AC33BB"/>
    <w:rsid w:val="00AC493A"/>
    <w:rsid w:val="00AC7793"/>
    <w:rsid w:val="00AD330B"/>
    <w:rsid w:val="00AD3962"/>
    <w:rsid w:val="00AD5856"/>
    <w:rsid w:val="00AD5C28"/>
    <w:rsid w:val="00AE0F3E"/>
    <w:rsid w:val="00AE1378"/>
    <w:rsid w:val="00AE1640"/>
    <w:rsid w:val="00AE393C"/>
    <w:rsid w:val="00AE4E71"/>
    <w:rsid w:val="00AF0949"/>
    <w:rsid w:val="00AF67FF"/>
    <w:rsid w:val="00B014EC"/>
    <w:rsid w:val="00B019BA"/>
    <w:rsid w:val="00B02C0F"/>
    <w:rsid w:val="00B04D82"/>
    <w:rsid w:val="00B06ED0"/>
    <w:rsid w:val="00B1057B"/>
    <w:rsid w:val="00B13511"/>
    <w:rsid w:val="00B16450"/>
    <w:rsid w:val="00B17CAD"/>
    <w:rsid w:val="00B17ED2"/>
    <w:rsid w:val="00B21B04"/>
    <w:rsid w:val="00B23E7A"/>
    <w:rsid w:val="00B255EB"/>
    <w:rsid w:val="00B2601B"/>
    <w:rsid w:val="00B2610E"/>
    <w:rsid w:val="00B2688D"/>
    <w:rsid w:val="00B32510"/>
    <w:rsid w:val="00B32944"/>
    <w:rsid w:val="00B34251"/>
    <w:rsid w:val="00B34FC4"/>
    <w:rsid w:val="00B37898"/>
    <w:rsid w:val="00B42B6C"/>
    <w:rsid w:val="00B517BE"/>
    <w:rsid w:val="00B53318"/>
    <w:rsid w:val="00B5356F"/>
    <w:rsid w:val="00B55FB7"/>
    <w:rsid w:val="00B600FB"/>
    <w:rsid w:val="00B61A19"/>
    <w:rsid w:val="00B626BD"/>
    <w:rsid w:val="00B6278C"/>
    <w:rsid w:val="00B63330"/>
    <w:rsid w:val="00B637F5"/>
    <w:rsid w:val="00B66B7B"/>
    <w:rsid w:val="00B727E0"/>
    <w:rsid w:val="00B80EE5"/>
    <w:rsid w:val="00B81CC6"/>
    <w:rsid w:val="00B84CFA"/>
    <w:rsid w:val="00B87E84"/>
    <w:rsid w:val="00B9083A"/>
    <w:rsid w:val="00B924F8"/>
    <w:rsid w:val="00B92841"/>
    <w:rsid w:val="00B944ED"/>
    <w:rsid w:val="00B97991"/>
    <w:rsid w:val="00BA2000"/>
    <w:rsid w:val="00BA6BE7"/>
    <w:rsid w:val="00BA7109"/>
    <w:rsid w:val="00BB0176"/>
    <w:rsid w:val="00BB4392"/>
    <w:rsid w:val="00BB6D3B"/>
    <w:rsid w:val="00BB7AD4"/>
    <w:rsid w:val="00BC2E6C"/>
    <w:rsid w:val="00BC3889"/>
    <w:rsid w:val="00BC73C8"/>
    <w:rsid w:val="00BD33FF"/>
    <w:rsid w:val="00BD5BA7"/>
    <w:rsid w:val="00BD6D38"/>
    <w:rsid w:val="00BD7389"/>
    <w:rsid w:val="00BE0CCF"/>
    <w:rsid w:val="00BE27EC"/>
    <w:rsid w:val="00BE4914"/>
    <w:rsid w:val="00BE4D03"/>
    <w:rsid w:val="00BE4F20"/>
    <w:rsid w:val="00BE7D8C"/>
    <w:rsid w:val="00BF0140"/>
    <w:rsid w:val="00BF1145"/>
    <w:rsid w:val="00BF2441"/>
    <w:rsid w:val="00BF2796"/>
    <w:rsid w:val="00BF3812"/>
    <w:rsid w:val="00C00289"/>
    <w:rsid w:val="00C02AC5"/>
    <w:rsid w:val="00C04E3C"/>
    <w:rsid w:val="00C10CE3"/>
    <w:rsid w:val="00C115D9"/>
    <w:rsid w:val="00C11DA2"/>
    <w:rsid w:val="00C17F9A"/>
    <w:rsid w:val="00C229E9"/>
    <w:rsid w:val="00C24867"/>
    <w:rsid w:val="00C256D0"/>
    <w:rsid w:val="00C30401"/>
    <w:rsid w:val="00C404A2"/>
    <w:rsid w:val="00C41B4D"/>
    <w:rsid w:val="00C4214D"/>
    <w:rsid w:val="00C43369"/>
    <w:rsid w:val="00C457BC"/>
    <w:rsid w:val="00C5104A"/>
    <w:rsid w:val="00C530B9"/>
    <w:rsid w:val="00C54CD2"/>
    <w:rsid w:val="00C55295"/>
    <w:rsid w:val="00C5688C"/>
    <w:rsid w:val="00C62A55"/>
    <w:rsid w:val="00C62F8F"/>
    <w:rsid w:val="00C705DD"/>
    <w:rsid w:val="00C70D8A"/>
    <w:rsid w:val="00C72D99"/>
    <w:rsid w:val="00C73D77"/>
    <w:rsid w:val="00C827D1"/>
    <w:rsid w:val="00C82EF5"/>
    <w:rsid w:val="00C8584C"/>
    <w:rsid w:val="00CA44EF"/>
    <w:rsid w:val="00CB07A3"/>
    <w:rsid w:val="00CB2562"/>
    <w:rsid w:val="00CB36BA"/>
    <w:rsid w:val="00CC0AC2"/>
    <w:rsid w:val="00CC3B21"/>
    <w:rsid w:val="00CD0F82"/>
    <w:rsid w:val="00CD2953"/>
    <w:rsid w:val="00CD353F"/>
    <w:rsid w:val="00CD6363"/>
    <w:rsid w:val="00CD68AF"/>
    <w:rsid w:val="00CD7ED2"/>
    <w:rsid w:val="00CE0681"/>
    <w:rsid w:val="00CE216A"/>
    <w:rsid w:val="00CF1EA5"/>
    <w:rsid w:val="00CF2C41"/>
    <w:rsid w:val="00CF4AC9"/>
    <w:rsid w:val="00D027F1"/>
    <w:rsid w:val="00D05497"/>
    <w:rsid w:val="00D1261D"/>
    <w:rsid w:val="00D12B1E"/>
    <w:rsid w:val="00D2165D"/>
    <w:rsid w:val="00D240FA"/>
    <w:rsid w:val="00D30764"/>
    <w:rsid w:val="00D317AC"/>
    <w:rsid w:val="00D32E9D"/>
    <w:rsid w:val="00D34B19"/>
    <w:rsid w:val="00D41C4C"/>
    <w:rsid w:val="00D431D7"/>
    <w:rsid w:val="00D4325B"/>
    <w:rsid w:val="00D52981"/>
    <w:rsid w:val="00D55115"/>
    <w:rsid w:val="00D558CD"/>
    <w:rsid w:val="00D5600F"/>
    <w:rsid w:val="00D567B2"/>
    <w:rsid w:val="00D572F5"/>
    <w:rsid w:val="00D60D46"/>
    <w:rsid w:val="00D66178"/>
    <w:rsid w:val="00D66A23"/>
    <w:rsid w:val="00D66B53"/>
    <w:rsid w:val="00D72943"/>
    <w:rsid w:val="00D7390C"/>
    <w:rsid w:val="00D75617"/>
    <w:rsid w:val="00D835DF"/>
    <w:rsid w:val="00D9637A"/>
    <w:rsid w:val="00DA22A0"/>
    <w:rsid w:val="00DA39D4"/>
    <w:rsid w:val="00DA4FDF"/>
    <w:rsid w:val="00DA530D"/>
    <w:rsid w:val="00DB2FE4"/>
    <w:rsid w:val="00DB3D54"/>
    <w:rsid w:val="00DB3ED7"/>
    <w:rsid w:val="00DB58C6"/>
    <w:rsid w:val="00DB74CF"/>
    <w:rsid w:val="00DC1927"/>
    <w:rsid w:val="00DC2683"/>
    <w:rsid w:val="00DC5F08"/>
    <w:rsid w:val="00DC735C"/>
    <w:rsid w:val="00DD2739"/>
    <w:rsid w:val="00DD3A9C"/>
    <w:rsid w:val="00DD6C97"/>
    <w:rsid w:val="00DD74AC"/>
    <w:rsid w:val="00DE3BE1"/>
    <w:rsid w:val="00DE3D55"/>
    <w:rsid w:val="00DE5B13"/>
    <w:rsid w:val="00DE6D58"/>
    <w:rsid w:val="00DF1304"/>
    <w:rsid w:val="00DF1AA7"/>
    <w:rsid w:val="00DF4429"/>
    <w:rsid w:val="00E0309D"/>
    <w:rsid w:val="00E12811"/>
    <w:rsid w:val="00E13411"/>
    <w:rsid w:val="00E267D0"/>
    <w:rsid w:val="00E26EEC"/>
    <w:rsid w:val="00E32004"/>
    <w:rsid w:val="00E3557F"/>
    <w:rsid w:val="00E3600D"/>
    <w:rsid w:val="00E400A9"/>
    <w:rsid w:val="00E4060A"/>
    <w:rsid w:val="00E40B86"/>
    <w:rsid w:val="00E4256E"/>
    <w:rsid w:val="00E43842"/>
    <w:rsid w:val="00E463BB"/>
    <w:rsid w:val="00E46CD8"/>
    <w:rsid w:val="00E52FC2"/>
    <w:rsid w:val="00E55C36"/>
    <w:rsid w:val="00E5685E"/>
    <w:rsid w:val="00E65103"/>
    <w:rsid w:val="00E71AB6"/>
    <w:rsid w:val="00E74184"/>
    <w:rsid w:val="00E8134F"/>
    <w:rsid w:val="00E81586"/>
    <w:rsid w:val="00E81EE7"/>
    <w:rsid w:val="00E85A87"/>
    <w:rsid w:val="00E948EE"/>
    <w:rsid w:val="00EA40C6"/>
    <w:rsid w:val="00EA4290"/>
    <w:rsid w:val="00EA676F"/>
    <w:rsid w:val="00EB4791"/>
    <w:rsid w:val="00EB4A2E"/>
    <w:rsid w:val="00EC1A91"/>
    <w:rsid w:val="00EC29D7"/>
    <w:rsid w:val="00EC2A40"/>
    <w:rsid w:val="00EC5BAA"/>
    <w:rsid w:val="00EC5E94"/>
    <w:rsid w:val="00EC5F7D"/>
    <w:rsid w:val="00EC6330"/>
    <w:rsid w:val="00ED12CF"/>
    <w:rsid w:val="00EE1887"/>
    <w:rsid w:val="00EE5421"/>
    <w:rsid w:val="00EF2DFA"/>
    <w:rsid w:val="00EF76AB"/>
    <w:rsid w:val="00F00701"/>
    <w:rsid w:val="00F016BB"/>
    <w:rsid w:val="00F0186F"/>
    <w:rsid w:val="00F03777"/>
    <w:rsid w:val="00F040BA"/>
    <w:rsid w:val="00F05673"/>
    <w:rsid w:val="00F06244"/>
    <w:rsid w:val="00F15D98"/>
    <w:rsid w:val="00F161B7"/>
    <w:rsid w:val="00F21142"/>
    <w:rsid w:val="00F225A1"/>
    <w:rsid w:val="00F246A2"/>
    <w:rsid w:val="00F27AEC"/>
    <w:rsid w:val="00F308FF"/>
    <w:rsid w:val="00F30E3B"/>
    <w:rsid w:val="00F3173E"/>
    <w:rsid w:val="00F31A1C"/>
    <w:rsid w:val="00F32424"/>
    <w:rsid w:val="00F343A2"/>
    <w:rsid w:val="00F35080"/>
    <w:rsid w:val="00F37366"/>
    <w:rsid w:val="00F42381"/>
    <w:rsid w:val="00F44938"/>
    <w:rsid w:val="00F45A9E"/>
    <w:rsid w:val="00F51B32"/>
    <w:rsid w:val="00F52E55"/>
    <w:rsid w:val="00F55D88"/>
    <w:rsid w:val="00F57ACF"/>
    <w:rsid w:val="00F57F9E"/>
    <w:rsid w:val="00F618ED"/>
    <w:rsid w:val="00F628E6"/>
    <w:rsid w:val="00F6292C"/>
    <w:rsid w:val="00F6432E"/>
    <w:rsid w:val="00F647DA"/>
    <w:rsid w:val="00F660CB"/>
    <w:rsid w:val="00F70AC4"/>
    <w:rsid w:val="00F74BA5"/>
    <w:rsid w:val="00F75368"/>
    <w:rsid w:val="00F802CB"/>
    <w:rsid w:val="00F81106"/>
    <w:rsid w:val="00F84C37"/>
    <w:rsid w:val="00F860BC"/>
    <w:rsid w:val="00F91569"/>
    <w:rsid w:val="00F96662"/>
    <w:rsid w:val="00FA7DF6"/>
    <w:rsid w:val="00FB5305"/>
    <w:rsid w:val="00FB71AC"/>
    <w:rsid w:val="00FB7DE5"/>
    <w:rsid w:val="00FC0A06"/>
    <w:rsid w:val="00FD0DF3"/>
    <w:rsid w:val="00FD39EA"/>
    <w:rsid w:val="00FE0FC6"/>
    <w:rsid w:val="00FE42BF"/>
    <w:rsid w:val="00FF1CF1"/>
    <w:rsid w:val="00FF2453"/>
    <w:rsid w:val="00FF37F3"/>
    <w:rsid w:val="00FF71E9"/>
    <w:rsid w:val="01B17A77"/>
    <w:rsid w:val="02AF77C9"/>
    <w:rsid w:val="0375FAD9"/>
    <w:rsid w:val="03CC8194"/>
    <w:rsid w:val="048A581E"/>
    <w:rsid w:val="054152A2"/>
    <w:rsid w:val="0548D0A4"/>
    <w:rsid w:val="0618006A"/>
    <w:rsid w:val="06267E9B"/>
    <w:rsid w:val="06468CF8"/>
    <w:rsid w:val="067D9496"/>
    <w:rsid w:val="07723098"/>
    <w:rsid w:val="0869521C"/>
    <w:rsid w:val="089B0939"/>
    <w:rsid w:val="09D99AAC"/>
    <w:rsid w:val="09EC3247"/>
    <w:rsid w:val="0D3377C1"/>
    <w:rsid w:val="0DCEE916"/>
    <w:rsid w:val="0E9D4451"/>
    <w:rsid w:val="0FCB70B3"/>
    <w:rsid w:val="137B0B46"/>
    <w:rsid w:val="14FC458E"/>
    <w:rsid w:val="1602AC41"/>
    <w:rsid w:val="16800600"/>
    <w:rsid w:val="16BCB549"/>
    <w:rsid w:val="1730EB45"/>
    <w:rsid w:val="174A3316"/>
    <w:rsid w:val="1766AE79"/>
    <w:rsid w:val="178BA01C"/>
    <w:rsid w:val="18604962"/>
    <w:rsid w:val="187398F3"/>
    <w:rsid w:val="1875A786"/>
    <w:rsid w:val="19DBF92C"/>
    <w:rsid w:val="1A3DCCFC"/>
    <w:rsid w:val="1DBE9EE4"/>
    <w:rsid w:val="1E0AEB42"/>
    <w:rsid w:val="1E7AB6F2"/>
    <w:rsid w:val="1EE3786A"/>
    <w:rsid w:val="1F0AE465"/>
    <w:rsid w:val="20466250"/>
    <w:rsid w:val="20736895"/>
    <w:rsid w:val="21C3C7CA"/>
    <w:rsid w:val="22331065"/>
    <w:rsid w:val="229213AA"/>
    <w:rsid w:val="22CCB51A"/>
    <w:rsid w:val="2392E465"/>
    <w:rsid w:val="23DF631C"/>
    <w:rsid w:val="23F37665"/>
    <w:rsid w:val="245A1876"/>
    <w:rsid w:val="248AC454"/>
    <w:rsid w:val="24AA8B1E"/>
    <w:rsid w:val="26078950"/>
    <w:rsid w:val="26128D64"/>
    <w:rsid w:val="262EAE97"/>
    <w:rsid w:val="269382DD"/>
    <w:rsid w:val="27E85461"/>
    <w:rsid w:val="285BC909"/>
    <w:rsid w:val="28BA9073"/>
    <w:rsid w:val="29BC7DE7"/>
    <w:rsid w:val="2CF6B68B"/>
    <w:rsid w:val="2FF67C05"/>
    <w:rsid w:val="309B20D2"/>
    <w:rsid w:val="30DFECA7"/>
    <w:rsid w:val="31189304"/>
    <w:rsid w:val="3135ABC4"/>
    <w:rsid w:val="31809D53"/>
    <w:rsid w:val="332BFD57"/>
    <w:rsid w:val="3362E96A"/>
    <w:rsid w:val="33FAB22B"/>
    <w:rsid w:val="34270F43"/>
    <w:rsid w:val="3471D2D4"/>
    <w:rsid w:val="354044AD"/>
    <w:rsid w:val="36997B60"/>
    <w:rsid w:val="36D9B5CB"/>
    <w:rsid w:val="37C07204"/>
    <w:rsid w:val="39361D65"/>
    <w:rsid w:val="3990E0F3"/>
    <w:rsid w:val="3A64D034"/>
    <w:rsid w:val="3B448D7C"/>
    <w:rsid w:val="3B511F9C"/>
    <w:rsid w:val="3BBEEA2C"/>
    <w:rsid w:val="3CB8DA19"/>
    <w:rsid w:val="3CC9D41A"/>
    <w:rsid w:val="3CF562BB"/>
    <w:rsid w:val="3FDF20DC"/>
    <w:rsid w:val="436E88DE"/>
    <w:rsid w:val="43C16C38"/>
    <w:rsid w:val="447A358E"/>
    <w:rsid w:val="45F75F6D"/>
    <w:rsid w:val="47C2AA4E"/>
    <w:rsid w:val="4837499D"/>
    <w:rsid w:val="48831CBE"/>
    <w:rsid w:val="49B2214F"/>
    <w:rsid w:val="4A2E1398"/>
    <w:rsid w:val="4BA6BCBB"/>
    <w:rsid w:val="4CA119F8"/>
    <w:rsid w:val="4D041F64"/>
    <w:rsid w:val="4D27D749"/>
    <w:rsid w:val="4DDCCF08"/>
    <w:rsid w:val="4E3B4B61"/>
    <w:rsid w:val="4E4A428C"/>
    <w:rsid w:val="4E6BD8E8"/>
    <w:rsid w:val="519246FF"/>
    <w:rsid w:val="52AAB448"/>
    <w:rsid w:val="55A8D1FA"/>
    <w:rsid w:val="58A2D75B"/>
    <w:rsid w:val="5901B8F4"/>
    <w:rsid w:val="5983A79A"/>
    <w:rsid w:val="5A093AF4"/>
    <w:rsid w:val="5ADEBD81"/>
    <w:rsid w:val="5AF4642C"/>
    <w:rsid w:val="5AF73AC8"/>
    <w:rsid w:val="5B985340"/>
    <w:rsid w:val="5C54D008"/>
    <w:rsid w:val="5DB28D98"/>
    <w:rsid w:val="5EEAF538"/>
    <w:rsid w:val="5F0514F8"/>
    <w:rsid w:val="5F0F9E5B"/>
    <w:rsid w:val="6006F2BD"/>
    <w:rsid w:val="6079147C"/>
    <w:rsid w:val="60CF9083"/>
    <w:rsid w:val="61553CC2"/>
    <w:rsid w:val="617791FB"/>
    <w:rsid w:val="6527AB53"/>
    <w:rsid w:val="65610FC4"/>
    <w:rsid w:val="6F2594DF"/>
    <w:rsid w:val="70FFECF7"/>
    <w:rsid w:val="7186BFBB"/>
    <w:rsid w:val="7190F804"/>
    <w:rsid w:val="72B1873D"/>
    <w:rsid w:val="739C44FE"/>
    <w:rsid w:val="744BD48A"/>
    <w:rsid w:val="75C3FEB1"/>
    <w:rsid w:val="78972E77"/>
    <w:rsid w:val="790F2229"/>
    <w:rsid w:val="792E27C6"/>
    <w:rsid w:val="7AAAD760"/>
    <w:rsid w:val="7C0E3CDE"/>
    <w:rsid w:val="7C9CFBCB"/>
    <w:rsid w:val="7D8E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CB4A385"/>
  <w14:defaultImageDpi w14:val="330"/>
  <w15:docId w15:val="{7A1FA97C-8B1A-4803-B15B-28F8B1079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70FD"/>
    <w:rPr>
      <w:rFonts w:ascii="Arial" w:hAnsi="Arial"/>
      <w:sz w:val="22"/>
    </w:rPr>
  </w:style>
  <w:style w:type="paragraph" w:styleId="Heading1">
    <w:name w:val="heading 1"/>
    <w:basedOn w:val="Normal"/>
    <w:next w:val="BodyText"/>
    <w:link w:val="Heading1Char"/>
    <w:qFormat/>
    <w:rsid w:val="002D4384"/>
    <w:pPr>
      <w:keepNext/>
      <w:shd w:val="clear" w:color="FFFF99" w:fill="auto"/>
      <w:tabs>
        <w:tab w:val="left" w:pos="0"/>
      </w:tabs>
      <w:spacing w:before="360" w:after="240"/>
      <w:outlineLvl w:val="0"/>
    </w:pPr>
    <w:rPr>
      <w:rFonts w:eastAsia="Times New Roman" w:cs="Arial"/>
      <w:bCs/>
      <w:color w:val="000000" w:themeColor="text1"/>
      <w:kern w:val="32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Para"/>
    <w:next w:val="BodyText"/>
    <w:link w:val="Heading2Char"/>
    <w:qFormat/>
    <w:rsid w:val="002D4384"/>
    <w:pPr>
      <w:spacing w:before="120"/>
      <w:outlineLvl w:val="1"/>
    </w:pPr>
    <w:rPr>
      <w:b/>
      <w:sz w:val="32"/>
      <w:szCs w:val="22"/>
      <w:lang w:eastAsia="en-GB"/>
    </w:rPr>
  </w:style>
  <w:style w:type="paragraph" w:styleId="Heading3">
    <w:name w:val="heading 3"/>
    <w:aliases w:val="Minor1,Heading P,(Alt+3),(Alt+3)1,(Alt+3)2,(Alt+3)3,(Alt+3)4,(Alt+3)5,(Alt+3)6,(Alt+3)11,(Alt+3)21,(Alt+3)31,(Alt+3)41,(Alt+3)7,(Alt+3)12,(Alt+3)22,(Alt+3)32,(Alt+3)42,(Alt+3)8,(Alt+3)9,(Alt+3)10,(Alt+3)13,(Alt+3)23,(Alt+3)33,H3,Minor,3,h3,l3"/>
    <w:basedOn w:val="Normal"/>
    <w:next w:val="BodyText"/>
    <w:link w:val="Heading3Char"/>
    <w:qFormat/>
    <w:rsid w:val="00571A2C"/>
    <w:pPr>
      <w:keepNext/>
      <w:numPr>
        <w:ilvl w:val="2"/>
        <w:numId w:val="1"/>
      </w:numPr>
      <w:tabs>
        <w:tab w:val="left" w:pos="0"/>
      </w:tabs>
      <w:spacing w:before="360" w:after="240"/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SubHead"/>
    <w:next w:val="BodyText"/>
    <w:link w:val="Heading4Char"/>
    <w:qFormat/>
    <w:rsid w:val="00571A2C"/>
    <w:pPr>
      <w:keepNext/>
      <w:spacing w:before="0" w:after="0"/>
      <w:outlineLvl w:val="3"/>
    </w:pPr>
    <w:rPr>
      <w:bCs/>
      <w:i w:val="0"/>
      <w:iCs/>
      <w:sz w:val="22"/>
      <w:szCs w:val="28"/>
    </w:rPr>
  </w:style>
  <w:style w:type="paragraph" w:styleId="Heading5">
    <w:name w:val="heading 5"/>
    <w:aliases w:val="Heading 5*,H5,FMH1,Appendix A to X,Heading 5(unused),Level 3 - (i),L5,h5,Level 3 - i,PA Pico Section,Body Text (R),Block Label,h51,h52,h53,h54,h55,h511,h521,h531,h541,h56,h512,h522,h532,h542,h57,h513,h523,h533,h543,h58,h514,h524,h534,h544,h59"/>
    <w:basedOn w:val="Normal"/>
    <w:next w:val="Normal"/>
    <w:link w:val="Heading5Char"/>
    <w:qFormat/>
    <w:rsid w:val="00571A2C"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aliases w:val="Heading 6  Appendix Y &amp; Z,Normal diagram,Heading 6(unused),Legal Level 1.,L1 PIP,h6,H6"/>
    <w:basedOn w:val="Normal"/>
    <w:next w:val="Normal"/>
    <w:link w:val="Heading6Char"/>
    <w:qFormat/>
    <w:rsid w:val="00571A2C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b/>
      <w:bCs/>
      <w:szCs w:val="22"/>
    </w:rPr>
  </w:style>
  <w:style w:type="paragraph" w:styleId="Heading7">
    <w:name w:val="heading 7"/>
    <w:aliases w:val="Heading 7(unused),Legal Level 1.1.,L2 PIP,h7"/>
    <w:basedOn w:val="Normal"/>
    <w:next w:val="Normal"/>
    <w:link w:val="Heading7Char"/>
    <w:uiPriority w:val="99"/>
    <w:qFormat/>
    <w:rsid w:val="00571A2C"/>
    <w:pPr>
      <w:numPr>
        <w:ilvl w:val="6"/>
        <w:numId w:val="1"/>
      </w:numPr>
      <w:spacing w:before="240" w:after="60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aliases w:val="h8,Legal Level 1.1.1.,Level 1.1.1"/>
    <w:basedOn w:val="Normal"/>
    <w:next w:val="Normal"/>
    <w:link w:val="Heading8Char"/>
    <w:uiPriority w:val="99"/>
    <w:qFormat/>
    <w:rsid w:val="00571A2C"/>
    <w:pPr>
      <w:numPr>
        <w:ilvl w:val="7"/>
        <w:numId w:val="1"/>
      </w:numPr>
      <w:spacing w:before="240" w:after="60"/>
      <w:outlineLvl w:val="7"/>
    </w:pPr>
    <w:rPr>
      <w:rFonts w:ascii="Times New Roman" w:eastAsia="Times New Roman" w:hAnsi="Times New Roman" w:cs="Times New Roman"/>
      <w:i/>
      <w:iCs/>
    </w:rPr>
  </w:style>
  <w:style w:type="paragraph" w:styleId="Heading9">
    <w:name w:val="heading 9"/>
    <w:aliases w:val="App Heading,h9"/>
    <w:basedOn w:val="Normal"/>
    <w:next w:val="Normal"/>
    <w:link w:val="Heading9Char"/>
    <w:uiPriority w:val="99"/>
    <w:qFormat/>
    <w:rsid w:val="00571A2C"/>
    <w:pPr>
      <w:numPr>
        <w:ilvl w:val="8"/>
        <w:numId w:val="1"/>
      </w:numPr>
      <w:spacing w:before="240" w:after="60"/>
      <w:outlineLvl w:val="8"/>
    </w:pPr>
    <w:rPr>
      <w:rFonts w:eastAsia="Times New Roman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4D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4D13"/>
  </w:style>
  <w:style w:type="paragraph" w:styleId="Footer">
    <w:name w:val="footer"/>
    <w:basedOn w:val="Normal"/>
    <w:link w:val="FooterChar"/>
    <w:uiPriority w:val="99"/>
    <w:unhideWhenUsed/>
    <w:rsid w:val="003C4D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4D13"/>
  </w:style>
  <w:style w:type="paragraph" w:styleId="BalloonText">
    <w:name w:val="Balloon Text"/>
    <w:basedOn w:val="Normal"/>
    <w:link w:val="BalloonTextChar"/>
    <w:uiPriority w:val="99"/>
    <w:semiHidden/>
    <w:unhideWhenUsed/>
    <w:rsid w:val="003C4D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D13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nhideWhenUsed/>
    <w:rsid w:val="007D6CE7"/>
  </w:style>
  <w:style w:type="character" w:customStyle="1" w:styleId="Heading1Char">
    <w:name w:val="Heading 1 Char"/>
    <w:basedOn w:val="DefaultParagraphFont"/>
    <w:link w:val="Heading1"/>
    <w:rsid w:val="002D4384"/>
    <w:rPr>
      <w:rFonts w:ascii="Arial" w:eastAsia="Times New Roman" w:hAnsi="Arial" w:cs="Arial"/>
      <w:bCs/>
      <w:color w:val="000000" w:themeColor="text1"/>
      <w:kern w:val="32"/>
      <w:sz w:val="36"/>
      <w:szCs w:val="36"/>
      <w:shd w:val="clear" w:color="FFFF99" w:fill="auto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Heading2Char">
    <w:name w:val="Heading 2 Char"/>
    <w:basedOn w:val="DefaultParagraphFont"/>
    <w:link w:val="Heading2"/>
    <w:rsid w:val="002D4384"/>
    <w:rPr>
      <w:rFonts w:ascii="Arial" w:eastAsia="Times New Roman" w:hAnsi="Arial" w:cs="Times New Roman"/>
      <w:b/>
      <w:sz w:val="32"/>
      <w:szCs w:val="22"/>
      <w:lang w:eastAsia="en-GB"/>
    </w:rPr>
  </w:style>
  <w:style w:type="character" w:customStyle="1" w:styleId="Heading3Char">
    <w:name w:val="Heading 3 Char"/>
    <w:aliases w:val="Minor1 Char,Heading P Char,(Alt+3) Char,(Alt+3)1 Char,(Alt+3)2 Char,(Alt+3)3 Char,(Alt+3)4 Char,(Alt+3)5 Char,(Alt+3)6 Char,(Alt+3)11 Char,(Alt+3)21 Char,(Alt+3)31 Char,(Alt+3)41 Char,(Alt+3)7 Char,(Alt+3)12 Char,(Alt+3)22 Char,H3 Char"/>
    <w:basedOn w:val="DefaultParagraphFont"/>
    <w:link w:val="Heading3"/>
    <w:rsid w:val="00571A2C"/>
    <w:rPr>
      <w:rFonts w:ascii="Arial" w:eastAsia="Times New Roman" w:hAnsi="Arial" w:cs="Arial"/>
      <w:b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rsid w:val="00571A2C"/>
    <w:rPr>
      <w:rFonts w:ascii="Arial" w:eastAsia="Times New Roman" w:hAnsi="Arial" w:cs="Times New Roman"/>
      <w:b/>
      <w:bCs/>
      <w:iCs/>
      <w:color w:val="003D7C"/>
      <w:sz w:val="22"/>
      <w:szCs w:val="28"/>
    </w:rPr>
  </w:style>
  <w:style w:type="character" w:customStyle="1" w:styleId="Heading5Char">
    <w:name w:val="Heading 5 Char"/>
    <w:aliases w:val="Heading 5* Char,H5 Char,FMH1 Char,Appendix A to X Char,Heading 5(unused) Char,Level 3 - (i) Char,L5 Char,h5 Char,Level 3 - i Char,PA Pico Section Char,Body Text (R) Char,Block Label Char,h51 Char,h52 Char,h53 Char,h54 Char,h55 Char"/>
    <w:basedOn w:val="DefaultParagraphFont"/>
    <w:link w:val="Heading5"/>
    <w:rsid w:val="00571A2C"/>
    <w:rPr>
      <w:rFonts w:ascii="Arial" w:eastAsia="Times New Roman" w:hAnsi="Arial" w:cs="Times New Roman"/>
      <w:b/>
      <w:bCs/>
      <w:i/>
      <w:iCs/>
      <w:sz w:val="26"/>
      <w:szCs w:val="26"/>
    </w:rPr>
  </w:style>
  <w:style w:type="character" w:customStyle="1" w:styleId="Heading6Char">
    <w:name w:val="Heading 6 Char"/>
    <w:aliases w:val="Heading 6  Appendix Y &amp; Z Char,Normal diagram Char,Heading 6(unused) Char,Legal Level 1. Char,L1 PIP Char,h6 Char,H6 Char"/>
    <w:basedOn w:val="DefaultParagraphFont"/>
    <w:link w:val="Heading6"/>
    <w:rsid w:val="00571A2C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Heading7Char">
    <w:name w:val="Heading 7 Char"/>
    <w:aliases w:val="Heading 7(unused) Char,Legal Level 1.1. Char,L2 PIP Char,h7 Char"/>
    <w:basedOn w:val="DefaultParagraphFont"/>
    <w:link w:val="Heading7"/>
    <w:uiPriority w:val="99"/>
    <w:rsid w:val="00571A2C"/>
    <w:rPr>
      <w:rFonts w:ascii="Times New Roman" w:eastAsia="Times New Roman" w:hAnsi="Times New Roman" w:cs="Times New Roman"/>
      <w:sz w:val="22"/>
    </w:rPr>
  </w:style>
  <w:style w:type="character" w:customStyle="1" w:styleId="Heading8Char">
    <w:name w:val="Heading 8 Char"/>
    <w:aliases w:val="h8 Char,Legal Level 1.1.1. Char,Level 1.1.1 Char"/>
    <w:basedOn w:val="DefaultParagraphFont"/>
    <w:link w:val="Heading8"/>
    <w:uiPriority w:val="99"/>
    <w:rsid w:val="00571A2C"/>
    <w:rPr>
      <w:rFonts w:ascii="Times New Roman" w:eastAsia="Times New Roman" w:hAnsi="Times New Roman" w:cs="Times New Roman"/>
      <w:i/>
      <w:iCs/>
      <w:sz w:val="22"/>
    </w:rPr>
  </w:style>
  <w:style w:type="character" w:customStyle="1" w:styleId="Heading9Char">
    <w:name w:val="Heading 9 Char"/>
    <w:aliases w:val="App Heading Char,h9 Char"/>
    <w:basedOn w:val="DefaultParagraphFont"/>
    <w:link w:val="Heading9"/>
    <w:uiPriority w:val="99"/>
    <w:rsid w:val="00571A2C"/>
    <w:rPr>
      <w:rFonts w:ascii="Arial" w:eastAsia="Times New Roman" w:hAnsi="Arial" w:cs="Arial"/>
      <w:sz w:val="22"/>
      <w:szCs w:val="22"/>
    </w:rPr>
  </w:style>
  <w:style w:type="paragraph" w:styleId="BodyText">
    <w:name w:val="Body Text"/>
    <w:aliases w:val="Char"/>
    <w:basedOn w:val="Normal"/>
    <w:link w:val="BodyTextChar"/>
    <w:uiPriority w:val="99"/>
    <w:rsid w:val="00571A2C"/>
    <w:pPr>
      <w:spacing w:before="120" w:after="120"/>
    </w:pPr>
    <w:rPr>
      <w:rFonts w:eastAsia="Times New Roman" w:cs="Times New Roman"/>
    </w:rPr>
  </w:style>
  <w:style w:type="character" w:customStyle="1" w:styleId="BodyTextChar">
    <w:name w:val="Body Text Char"/>
    <w:aliases w:val="Char Char"/>
    <w:basedOn w:val="DefaultParagraphFont"/>
    <w:link w:val="BodyText"/>
    <w:rsid w:val="00571A2C"/>
    <w:rPr>
      <w:rFonts w:ascii="Arial" w:eastAsia="Times New Roman" w:hAnsi="Arial" w:cs="Times New Roman"/>
      <w:sz w:val="22"/>
    </w:rPr>
  </w:style>
  <w:style w:type="paragraph" w:customStyle="1" w:styleId="SubHead">
    <w:name w:val="Sub Head"/>
    <w:basedOn w:val="BodyText"/>
    <w:next w:val="BodyText"/>
    <w:uiPriority w:val="99"/>
    <w:rsid w:val="00571A2C"/>
    <w:pPr>
      <w:spacing w:before="240"/>
    </w:pPr>
    <w:rPr>
      <w:b/>
      <w:i/>
      <w:color w:val="003D7C"/>
      <w:sz w:val="24"/>
    </w:rPr>
  </w:style>
  <w:style w:type="character" w:customStyle="1" w:styleId="BlueTableText">
    <w:name w:val="Blue Table Text"/>
    <w:rsid w:val="00571A2C"/>
    <w:rPr>
      <w:rFonts w:cs="Times New Roman"/>
      <w:color w:val="003D7C"/>
    </w:rPr>
  </w:style>
  <w:style w:type="paragraph" w:customStyle="1" w:styleId="TitleBlue">
    <w:name w:val="Title Blue"/>
    <w:basedOn w:val="Normal"/>
    <w:uiPriority w:val="99"/>
    <w:rsid w:val="00571A2C"/>
    <w:pPr>
      <w:spacing w:before="240" w:after="480"/>
      <w:jc w:val="center"/>
    </w:pPr>
    <w:rPr>
      <w:rFonts w:eastAsia="Times New Roman" w:cs="Times New Roman"/>
      <w:color w:val="3366FF"/>
      <w:sz w:val="36"/>
    </w:rPr>
  </w:style>
  <w:style w:type="paragraph" w:styleId="TOC1">
    <w:name w:val="toc 1"/>
    <w:basedOn w:val="Normal"/>
    <w:next w:val="Normal"/>
    <w:autoRedefine/>
    <w:uiPriority w:val="39"/>
    <w:rsid w:val="00571A2C"/>
    <w:pPr>
      <w:tabs>
        <w:tab w:val="left" w:pos="284"/>
        <w:tab w:val="right" w:leader="dot" w:pos="8465"/>
      </w:tabs>
      <w:spacing w:before="40" w:after="40"/>
    </w:pPr>
    <w:rPr>
      <w:rFonts w:eastAsia="Times New Roman" w:cs="Times New Roman"/>
      <w:b/>
      <w:sz w:val="18"/>
    </w:rPr>
  </w:style>
  <w:style w:type="paragraph" w:styleId="TOC2">
    <w:name w:val="toc 2"/>
    <w:basedOn w:val="Normal"/>
    <w:next w:val="Normal"/>
    <w:autoRedefine/>
    <w:uiPriority w:val="39"/>
    <w:rsid w:val="00571A2C"/>
    <w:pPr>
      <w:tabs>
        <w:tab w:val="left" w:pos="905"/>
        <w:tab w:val="right" w:leader="dot" w:pos="8465"/>
      </w:tabs>
    </w:pPr>
    <w:rPr>
      <w:rFonts w:eastAsia="Times New Roman" w:cs="Times New Roman"/>
      <w:sz w:val="18"/>
    </w:rPr>
  </w:style>
  <w:style w:type="paragraph" w:styleId="TOC3">
    <w:name w:val="toc 3"/>
    <w:basedOn w:val="Normal"/>
    <w:next w:val="Normal"/>
    <w:autoRedefine/>
    <w:uiPriority w:val="39"/>
    <w:rsid w:val="00571A2C"/>
    <w:pPr>
      <w:tabs>
        <w:tab w:val="left" w:pos="905"/>
        <w:tab w:val="right" w:leader="dot" w:pos="8465"/>
      </w:tabs>
    </w:pPr>
    <w:rPr>
      <w:rFonts w:eastAsia="Times New Roman" w:cs="Times New Roman"/>
      <w:sz w:val="18"/>
    </w:rPr>
  </w:style>
  <w:style w:type="character" w:styleId="Hyperlink">
    <w:name w:val="Hyperlink"/>
    <w:uiPriority w:val="99"/>
    <w:rsid w:val="00571A2C"/>
    <w:rPr>
      <w:rFonts w:cs="Times New Roman"/>
      <w:color w:val="0000FF"/>
      <w:u w:val="single"/>
    </w:rPr>
  </w:style>
  <w:style w:type="table" w:styleId="TableTheme">
    <w:name w:val="Table Theme"/>
    <w:basedOn w:val="TableNormal"/>
    <w:rsid w:val="00571A2C"/>
    <w:rPr>
      <w:rFonts w:ascii="Arial" w:eastAsia="Times New Roman" w:hAnsi="Arial" w:cs="Times New Roman"/>
      <w:sz w:val="22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blStylePr w:type="firstRow">
      <w:rPr>
        <w:rFonts w:ascii="Times New Roman" w:hAnsi="Times New Roman" w:cs="Times New Roman"/>
        <w:b/>
        <w:i w:val="0"/>
        <w:iCs/>
        <w:color w:val="003D7C"/>
        <w:sz w:val="22"/>
      </w:rPr>
      <w:tblPr/>
      <w:tcPr>
        <w:shd w:val="clear" w:color="auto" w:fill="8CAFE1"/>
      </w:tcPr>
    </w:tblStylePr>
    <w:tblStylePr w:type="lastRow">
      <w:rPr>
        <w:rFonts w:cs="Times New Roman"/>
        <w:b w:val="0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color w:val="003D7C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 w:val="0"/>
        <w:bCs/>
        <w:color w:val="003D7C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ummary">
    <w:name w:val="Summary"/>
    <w:basedOn w:val="BodyText"/>
    <w:rsid w:val="00571A2C"/>
    <w:rPr>
      <w:i/>
    </w:rPr>
  </w:style>
  <w:style w:type="paragraph" w:customStyle="1" w:styleId="TitleDarkBlue">
    <w:name w:val="Title Dark Blue"/>
    <w:basedOn w:val="TitleBlue"/>
    <w:rsid w:val="00571A2C"/>
    <w:rPr>
      <w:color w:val="003D7C"/>
      <w:sz w:val="44"/>
    </w:rPr>
  </w:style>
  <w:style w:type="paragraph" w:styleId="TOC4">
    <w:name w:val="toc 4"/>
    <w:basedOn w:val="Normal"/>
    <w:next w:val="Normal"/>
    <w:autoRedefine/>
    <w:semiHidden/>
    <w:rsid w:val="00571A2C"/>
    <w:pPr>
      <w:tabs>
        <w:tab w:val="right" w:leader="dot" w:pos="4678"/>
      </w:tabs>
      <w:ind w:left="726"/>
    </w:pPr>
    <w:rPr>
      <w:rFonts w:eastAsia="Times New Roman" w:cs="Times New Roman"/>
      <w:b/>
      <w:i/>
      <w:sz w:val="16"/>
    </w:rPr>
  </w:style>
  <w:style w:type="paragraph" w:styleId="TOC5">
    <w:name w:val="toc 5"/>
    <w:basedOn w:val="Normal"/>
    <w:next w:val="Normal"/>
    <w:autoRedefine/>
    <w:semiHidden/>
    <w:rsid w:val="00571A2C"/>
    <w:pPr>
      <w:ind w:left="880"/>
    </w:pPr>
    <w:rPr>
      <w:rFonts w:eastAsia="Times New Roman" w:cs="Times New Roman"/>
      <w:sz w:val="18"/>
    </w:rPr>
  </w:style>
  <w:style w:type="paragraph" w:styleId="TOC6">
    <w:name w:val="toc 6"/>
    <w:basedOn w:val="Normal"/>
    <w:next w:val="Normal"/>
    <w:autoRedefine/>
    <w:semiHidden/>
    <w:rsid w:val="00571A2C"/>
    <w:pPr>
      <w:ind w:left="1100"/>
    </w:pPr>
    <w:rPr>
      <w:rFonts w:eastAsia="Times New Roman" w:cs="Times New Roman"/>
      <w:sz w:val="18"/>
    </w:rPr>
  </w:style>
  <w:style w:type="paragraph" w:styleId="TOC7">
    <w:name w:val="toc 7"/>
    <w:basedOn w:val="Normal"/>
    <w:next w:val="Normal"/>
    <w:autoRedefine/>
    <w:semiHidden/>
    <w:rsid w:val="00571A2C"/>
    <w:pPr>
      <w:ind w:left="1320"/>
    </w:pPr>
    <w:rPr>
      <w:rFonts w:eastAsia="Times New Roman" w:cs="Times New Roman"/>
      <w:sz w:val="18"/>
    </w:rPr>
  </w:style>
  <w:style w:type="paragraph" w:styleId="TOC8">
    <w:name w:val="toc 8"/>
    <w:basedOn w:val="Normal"/>
    <w:next w:val="Normal"/>
    <w:autoRedefine/>
    <w:semiHidden/>
    <w:rsid w:val="00571A2C"/>
    <w:pPr>
      <w:ind w:left="1540"/>
    </w:pPr>
    <w:rPr>
      <w:rFonts w:eastAsia="Times New Roman" w:cs="Times New Roman"/>
      <w:sz w:val="18"/>
    </w:rPr>
  </w:style>
  <w:style w:type="paragraph" w:styleId="TOC9">
    <w:name w:val="toc 9"/>
    <w:basedOn w:val="Normal"/>
    <w:next w:val="Normal"/>
    <w:autoRedefine/>
    <w:semiHidden/>
    <w:rsid w:val="00571A2C"/>
    <w:pPr>
      <w:ind w:left="1760"/>
    </w:pPr>
    <w:rPr>
      <w:rFonts w:eastAsia="Times New Roman" w:cs="Times New Roman"/>
      <w:sz w:val="18"/>
    </w:rPr>
  </w:style>
  <w:style w:type="paragraph" w:styleId="ListNumber4">
    <w:name w:val="List Number 4"/>
    <w:basedOn w:val="Normal"/>
    <w:rsid w:val="00571A2C"/>
    <w:pPr>
      <w:tabs>
        <w:tab w:val="num" w:pos="1209"/>
      </w:tabs>
      <w:ind w:left="1209" w:hanging="360"/>
    </w:pPr>
    <w:rPr>
      <w:rFonts w:eastAsia="Times New Roman" w:cs="Times New Roman"/>
    </w:rPr>
  </w:style>
  <w:style w:type="paragraph" w:customStyle="1" w:styleId="AppendixHead">
    <w:name w:val="Appendix Head"/>
    <w:basedOn w:val="Normal"/>
    <w:next w:val="BodyText"/>
    <w:rsid w:val="00571A2C"/>
    <w:pPr>
      <w:keepNext/>
      <w:shd w:val="clear" w:color="FFFF99" w:fill="auto"/>
      <w:tabs>
        <w:tab w:val="left" w:pos="0"/>
      </w:tabs>
      <w:spacing w:before="360" w:after="240"/>
      <w:outlineLvl w:val="0"/>
    </w:pPr>
    <w:rPr>
      <w:rFonts w:eastAsia="Times New Roman" w:cs="Arial"/>
      <w:bCs/>
      <w:kern w:val="32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CommentReference">
    <w:name w:val="annotation reference"/>
    <w:uiPriority w:val="99"/>
    <w:semiHidden/>
    <w:rsid w:val="00571A2C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571A2C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1A2C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71A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1A2C"/>
    <w:rPr>
      <w:rFonts w:ascii="Arial" w:eastAsia="Times New Roman" w:hAnsi="Arial" w:cs="Times New Roman"/>
      <w:b/>
      <w:bCs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571A2C"/>
    <w:pPr>
      <w:shd w:val="clear" w:color="auto" w:fill="00008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1A2C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customStyle="1" w:styleId="ReplaceText">
    <w:name w:val="ReplaceText"/>
    <w:basedOn w:val="BodyText"/>
    <w:link w:val="ReplaceTextChar"/>
    <w:rsid w:val="00571A2C"/>
    <w:rPr>
      <w:i/>
      <w:color w:val="008000"/>
    </w:rPr>
  </w:style>
  <w:style w:type="character" w:customStyle="1" w:styleId="ReplaceTextChar">
    <w:name w:val="ReplaceText Char"/>
    <w:link w:val="ReplaceText"/>
    <w:locked/>
    <w:rsid w:val="00571A2C"/>
    <w:rPr>
      <w:rFonts w:ascii="Arial" w:eastAsia="Times New Roman" w:hAnsi="Arial" w:cs="Times New Roman"/>
      <w:i/>
      <w:color w:val="008000"/>
      <w:sz w:val="22"/>
    </w:rPr>
  </w:style>
  <w:style w:type="paragraph" w:customStyle="1" w:styleId="BodyTextBullet">
    <w:name w:val="Body Text Bullet"/>
    <w:basedOn w:val="BodyText"/>
    <w:rsid w:val="00571A2C"/>
    <w:pPr>
      <w:tabs>
        <w:tab w:val="num" w:pos="720"/>
      </w:tabs>
      <w:ind w:left="720" w:hanging="360"/>
    </w:pPr>
  </w:style>
  <w:style w:type="paragraph" w:styleId="BodyTextIndent">
    <w:name w:val="Body Text Indent"/>
    <w:basedOn w:val="Normal"/>
    <w:link w:val="BodyTextIndentChar"/>
    <w:uiPriority w:val="99"/>
    <w:rsid w:val="00571A2C"/>
    <w:pPr>
      <w:spacing w:after="120"/>
      <w:ind w:left="720"/>
    </w:pPr>
    <w:rPr>
      <w:rFonts w:eastAsia="Times New Roman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71A2C"/>
    <w:rPr>
      <w:rFonts w:ascii="Arial" w:eastAsia="Times New Roman" w:hAnsi="Arial" w:cs="Times New Roman"/>
      <w:sz w:val="22"/>
    </w:rPr>
  </w:style>
  <w:style w:type="paragraph" w:customStyle="1" w:styleId="RedBold">
    <w:name w:val="Red Bold"/>
    <w:basedOn w:val="Normal"/>
    <w:link w:val="RedBoldChar"/>
    <w:rsid w:val="00571A2C"/>
    <w:pPr>
      <w:spacing w:after="120"/>
    </w:pPr>
    <w:rPr>
      <w:rFonts w:eastAsia="Times New Roman" w:cs="Times New Roman"/>
      <w:b/>
      <w:color w:val="FF0000"/>
      <w:lang w:eastAsia="en-GB"/>
    </w:rPr>
  </w:style>
  <w:style w:type="character" w:customStyle="1" w:styleId="RedBoldChar">
    <w:name w:val="Red Bold Char"/>
    <w:link w:val="RedBold"/>
    <w:locked/>
    <w:rsid w:val="00571A2C"/>
    <w:rPr>
      <w:rFonts w:ascii="Arial" w:eastAsia="Times New Roman" w:hAnsi="Arial" w:cs="Times New Roman"/>
      <w:b/>
      <w:color w:val="FF0000"/>
      <w:sz w:val="22"/>
      <w:lang w:eastAsia="en-GB"/>
    </w:rPr>
  </w:style>
  <w:style w:type="table" w:styleId="TableGrid">
    <w:name w:val="Table Grid"/>
    <w:basedOn w:val="TableNormal"/>
    <w:uiPriority w:val="59"/>
    <w:rsid w:val="00571A2C"/>
    <w:rPr>
      <w:rFonts w:ascii="Times New Roman" w:eastAsia="Times New Roman" w:hAnsi="Times New Roman" w:cs="Times New Roman"/>
      <w:sz w:val="20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DarkBlueLeft">
    <w:name w:val="Title Dark Blue Left"/>
    <w:basedOn w:val="TitleDarkBlue"/>
    <w:rsid w:val="00571A2C"/>
    <w:pPr>
      <w:jc w:val="left"/>
    </w:pPr>
    <w:rPr>
      <w:i/>
    </w:rPr>
  </w:style>
  <w:style w:type="paragraph" w:customStyle="1" w:styleId="HeadFoot">
    <w:name w:val="Head &amp; Foot"/>
    <w:basedOn w:val="Normal"/>
    <w:rsid w:val="00571A2C"/>
    <w:rPr>
      <w:rFonts w:eastAsia="Times New Roman" w:cs="Times New Roman"/>
      <w:color w:val="003D7C"/>
      <w:sz w:val="18"/>
      <w:szCs w:val="22"/>
    </w:rPr>
  </w:style>
  <w:style w:type="character" w:customStyle="1" w:styleId="Exclamation">
    <w:name w:val="Exclamation"/>
    <w:rsid w:val="00571A2C"/>
    <w:rPr>
      <w:rFonts w:ascii="Batang" w:eastAsia="Batang" w:cs="Times New Roman"/>
      <w:b/>
      <w:color w:val="003D7C"/>
      <w:sz w:val="72"/>
    </w:rPr>
  </w:style>
  <w:style w:type="table" w:customStyle="1" w:styleId="WarningBox">
    <w:name w:val="Warning Box"/>
    <w:rsid w:val="00571A2C"/>
    <w:rPr>
      <w:rFonts w:ascii="Arial" w:eastAsia="Times New Roman" w:hAnsi="Arial" w:cs="Times New Roman"/>
      <w:sz w:val="22"/>
      <w:szCs w:val="22"/>
      <w:lang w:eastAsia="en-GB"/>
    </w:rPr>
    <w:tblPr>
      <w:tblInd w:w="0" w:type="dxa"/>
      <w:tblBorders>
        <w:top w:val="single" w:sz="36" w:space="0" w:color="003D7C"/>
        <w:left w:val="single" w:sz="36" w:space="0" w:color="003D7C"/>
        <w:bottom w:val="single" w:sz="36" w:space="0" w:color="003D7C"/>
        <w:right w:val="single" w:sz="36" w:space="0" w:color="003D7C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Title">
    <w:name w:val="Head Title"/>
    <w:basedOn w:val="TitleDarkBlue"/>
    <w:rsid w:val="00571A2C"/>
    <w:pPr>
      <w:spacing w:before="0" w:after="0"/>
      <w:jc w:val="left"/>
    </w:pPr>
    <w:rPr>
      <w:iCs/>
    </w:rPr>
  </w:style>
  <w:style w:type="paragraph" w:customStyle="1" w:styleId="BlueBold">
    <w:name w:val="Blue Bold"/>
    <w:basedOn w:val="Normal"/>
    <w:link w:val="BlueBoldChar"/>
    <w:rsid w:val="00571A2C"/>
    <w:rPr>
      <w:rFonts w:eastAsia="Times New Roman" w:cs="Times New Roman"/>
      <w:b/>
      <w:color w:val="003D7C"/>
    </w:rPr>
  </w:style>
  <w:style w:type="character" w:customStyle="1" w:styleId="BlueBoldChar">
    <w:name w:val="Blue Bold Char"/>
    <w:link w:val="BlueBold"/>
    <w:locked/>
    <w:rsid w:val="00571A2C"/>
    <w:rPr>
      <w:rFonts w:ascii="Arial" w:eastAsia="Times New Roman" w:hAnsi="Arial" w:cs="Times New Roman"/>
      <w:b/>
      <w:color w:val="003D7C"/>
    </w:rPr>
  </w:style>
  <w:style w:type="table" w:customStyle="1" w:styleId="CoverHeadTable">
    <w:name w:val="Cover Head Table"/>
    <w:rsid w:val="00571A2C"/>
    <w:rPr>
      <w:rFonts w:ascii="Times New Roman" w:eastAsia="Times New Roman" w:hAnsi="Times New Roman" w:cs="Times New Roman"/>
      <w:sz w:val="20"/>
      <w:szCs w:val="20"/>
      <w:lang w:eastAsia="en-GB"/>
    </w:rPr>
    <w:tblPr>
      <w:tblInd w:w="0" w:type="dxa"/>
      <w:tblBorders>
        <w:bottom w:val="single" w:sz="36" w:space="0" w:color="00477E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2">
    <w:name w:val="Table Heading 2"/>
    <w:basedOn w:val="Normal"/>
    <w:rsid w:val="00571A2C"/>
    <w:pPr>
      <w:adjustRightInd w:val="0"/>
      <w:spacing w:before="60" w:after="60"/>
    </w:pPr>
    <w:rPr>
      <w:rFonts w:eastAsia="Times New Roman" w:cs="Times New Roman"/>
      <w:b/>
      <w:iCs/>
      <w:color w:val="000000"/>
      <w:sz w:val="20"/>
    </w:rPr>
  </w:style>
  <w:style w:type="paragraph" w:customStyle="1" w:styleId="TableText">
    <w:name w:val="Table Text"/>
    <w:basedOn w:val="Normal"/>
    <w:uiPriority w:val="99"/>
    <w:rsid w:val="00571A2C"/>
    <w:pPr>
      <w:adjustRightInd w:val="0"/>
      <w:spacing w:before="60" w:after="60"/>
    </w:pPr>
    <w:rPr>
      <w:rFonts w:eastAsia="Times New Roman" w:cs="Times New Roman"/>
      <w:bCs/>
      <w:iCs/>
      <w:sz w:val="20"/>
    </w:rPr>
  </w:style>
  <w:style w:type="paragraph" w:customStyle="1" w:styleId="DocumentCommentCharCharCharChar">
    <w:name w:val="Document Comment Char Char Char Char"/>
    <w:basedOn w:val="Normal"/>
    <w:rsid w:val="00571A2C"/>
    <w:pPr>
      <w:adjustRightInd w:val="0"/>
      <w:snapToGrid w:val="0"/>
      <w:ind w:left="284"/>
    </w:pPr>
    <w:rPr>
      <w:rFonts w:ascii="Verdana" w:eastAsia="Times New Roman" w:hAnsi="Verdana" w:cs="Times New Roman"/>
      <w:color w:val="0000FF"/>
      <w:sz w:val="20"/>
      <w:szCs w:val="20"/>
      <w:lang w:val="en-US"/>
    </w:rPr>
  </w:style>
  <w:style w:type="character" w:customStyle="1" w:styleId="CharChar1">
    <w:name w:val="Char Char1"/>
    <w:rsid w:val="00571A2C"/>
    <w:rPr>
      <w:rFonts w:ascii="Arial" w:hAnsi="Arial" w:cs="Times New Roman"/>
      <w:color w:val="0000FF"/>
      <w:sz w:val="24"/>
      <w:szCs w:val="24"/>
      <w:lang w:val="en-GB" w:eastAsia="en-US" w:bidi="ar-SA"/>
    </w:rPr>
  </w:style>
  <w:style w:type="character" w:styleId="FollowedHyperlink">
    <w:name w:val="FollowedHyperlink"/>
    <w:rsid w:val="00571A2C"/>
    <w:rPr>
      <w:rFonts w:cs="Times New Roman"/>
      <w:color w:val="800080"/>
      <w:u w:val="single"/>
    </w:rPr>
  </w:style>
  <w:style w:type="paragraph" w:styleId="FootnoteText">
    <w:name w:val="footnote text"/>
    <w:basedOn w:val="Normal"/>
    <w:link w:val="FootnoteTextChar"/>
    <w:rsid w:val="00571A2C"/>
    <w:rPr>
      <w:rFonts w:eastAsia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571A2C"/>
    <w:rPr>
      <w:rFonts w:ascii="Arial" w:eastAsia="Times New Roman" w:hAnsi="Arial" w:cs="Times New Roman"/>
      <w:sz w:val="20"/>
      <w:szCs w:val="20"/>
    </w:rPr>
  </w:style>
  <w:style w:type="character" w:styleId="FootnoteReference">
    <w:name w:val="footnote reference"/>
    <w:uiPriority w:val="99"/>
    <w:rsid w:val="00571A2C"/>
    <w:rPr>
      <w:vertAlign w:val="superscript"/>
    </w:rPr>
  </w:style>
  <w:style w:type="paragraph" w:customStyle="1" w:styleId="Body">
    <w:name w:val="Body"/>
    <w:uiPriority w:val="99"/>
    <w:rsid w:val="00571A2C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sz w:val="22"/>
      <w:szCs w:val="22"/>
      <w:u w:color="000000"/>
      <w:lang w:val="en-US" w:eastAsia="en-GB"/>
    </w:rPr>
  </w:style>
  <w:style w:type="paragraph" w:styleId="ListParagraph">
    <w:name w:val="List Paragraph"/>
    <w:aliases w:val="Use Case List Paragraph,Body Bullet,List Paragraph1"/>
    <w:basedOn w:val="Normal"/>
    <w:link w:val="ListParagraphChar"/>
    <w:uiPriority w:val="34"/>
    <w:qFormat/>
    <w:rsid w:val="00571A2C"/>
    <w:pPr>
      <w:spacing w:after="200" w:line="276" w:lineRule="auto"/>
      <w:ind w:left="720"/>
      <w:contextualSpacing/>
    </w:pPr>
    <w:rPr>
      <w:rFonts w:ascii="Calibri" w:eastAsia="Calibri" w:hAnsi="Calibri" w:cs="Times New Roman"/>
      <w:szCs w:val="22"/>
    </w:rPr>
  </w:style>
  <w:style w:type="character" w:customStyle="1" w:styleId="ListParagraphChar">
    <w:name w:val="List Paragraph Char"/>
    <w:aliases w:val="Use Case List Paragraph Char,Body Bullet Char,List Paragraph1 Char"/>
    <w:link w:val="ListParagraph"/>
    <w:uiPriority w:val="34"/>
    <w:locked/>
    <w:rsid w:val="00571A2C"/>
    <w:rPr>
      <w:rFonts w:ascii="Calibri" w:eastAsia="Calibri" w:hAnsi="Calibri" w:cs="Times New Roman"/>
      <w:sz w:val="22"/>
      <w:szCs w:val="22"/>
    </w:rPr>
  </w:style>
  <w:style w:type="paragraph" w:customStyle="1" w:styleId="NormalPara">
    <w:name w:val="NormalPara"/>
    <w:basedOn w:val="Normal"/>
    <w:uiPriority w:val="99"/>
    <w:rsid w:val="00A008E0"/>
    <w:pPr>
      <w:spacing w:after="120"/>
    </w:pPr>
    <w:rPr>
      <w:rFonts w:eastAsia="Times New Roman" w:cs="Times New Roman"/>
    </w:rPr>
  </w:style>
  <w:style w:type="paragraph" w:customStyle="1" w:styleId="BackMatterHeading">
    <w:name w:val="Back Matter Heading"/>
    <w:next w:val="Normal"/>
    <w:autoRedefine/>
    <w:uiPriority w:val="99"/>
    <w:rsid w:val="00A008E0"/>
    <w:pPr>
      <w:keepNext/>
      <w:pageBreakBefore/>
      <w:spacing w:after="360"/>
      <w:jc w:val="center"/>
    </w:pPr>
    <w:rPr>
      <w:rFonts w:ascii="Arial Narrow" w:eastAsia="Times New Roman" w:hAnsi="Arial Narrow" w:cs="Times New Roman"/>
      <w:b/>
      <w:color w:val="000000" w:themeColor="text1"/>
      <w:sz w:val="36"/>
      <w:szCs w:val="20"/>
      <w:lang w:val="en-US"/>
    </w:rPr>
  </w:style>
  <w:style w:type="paragraph" w:customStyle="1" w:styleId="InfoBlue">
    <w:name w:val="InfoBlue"/>
    <w:basedOn w:val="Normal"/>
    <w:next w:val="BodyText"/>
    <w:uiPriority w:val="99"/>
    <w:rsid w:val="00A008E0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Cs w:val="20"/>
      <w:lang w:val="en-US"/>
    </w:rPr>
  </w:style>
  <w:style w:type="table" w:customStyle="1" w:styleId="TableGrid5">
    <w:name w:val="Table Grid5"/>
    <w:basedOn w:val="TableNormal"/>
    <w:next w:val="TableGrid"/>
    <w:uiPriority w:val="59"/>
    <w:rsid w:val="00A008E0"/>
    <w:rPr>
      <w:rFonts w:ascii="Times New Roman" w:eastAsia="Times New Roman" w:hAnsi="Times New Roman" w:cs="Times New Roman"/>
      <w:sz w:val="20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Info">
    <w:name w:val="DocInfo"/>
    <w:basedOn w:val="Normal"/>
    <w:next w:val="NormalPara"/>
    <w:uiPriority w:val="99"/>
    <w:rsid w:val="00A008E0"/>
    <w:pPr>
      <w:keepNext/>
      <w:tabs>
        <w:tab w:val="center" w:pos="4680"/>
        <w:tab w:val="right" w:pos="9360"/>
      </w:tabs>
      <w:spacing w:before="360" w:after="240"/>
      <w:jc w:val="both"/>
    </w:pPr>
    <w:rPr>
      <w:rFonts w:eastAsia="Times New Roman" w:cs="Times New Roman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5B673F"/>
    <w:rPr>
      <w:i/>
      <w:iCs/>
    </w:rPr>
  </w:style>
  <w:style w:type="paragraph" w:styleId="NormalWeb">
    <w:name w:val="Normal (Web)"/>
    <w:basedOn w:val="Normal"/>
    <w:uiPriority w:val="99"/>
    <w:unhideWhenUsed/>
    <w:rsid w:val="005B673F"/>
    <w:pPr>
      <w:spacing w:after="420"/>
    </w:pPr>
    <w:rPr>
      <w:rFonts w:ascii="Times New Roman" w:eastAsia="Times New Roman" w:hAnsi="Times New Roman" w:cs="Times New Roman"/>
      <w:sz w:val="24"/>
      <w:lang w:eastAsia="en-GB"/>
    </w:rPr>
  </w:style>
  <w:style w:type="character" w:customStyle="1" w:styleId="mw-headline">
    <w:name w:val="mw-headline"/>
    <w:basedOn w:val="DefaultParagraphFont"/>
    <w:rsid w:val="005B673F"/>
  </w:style>
  <w:style w:type="character" w:customStyle="1" w:styleId="mw-editsection1">
    <w:name w:val="mw-editsection1"/>
    <w:basedOn w:val="DefaultParagraphFont"/>
    <w:rsid w:val="005B673F"/>
  </w:style>
  <w:style w:type="character" w:customStyle="1" w:styleId="mw-editsection-bracket">
    <w:name w:val="mw-editsection-bracket"/>
    <w:basedOn w:val="DefaultParagraphFont"/>
    <w:rsid w:val="005B673F"/>
  </w:style>
  <w:style w:type="paragraph" w:styleId="Caption">
    <w:name w:val="caption"/>
    <w:basedOn w:val="Normal"/>
    <w:next w:val="Normal"/>
    <w:uiPriority w:val="99"/>
    <w:semiHidden/>
    <w:unhideWhenUsed/>
    <w:qFormat/>
    <w:rsid w:val="00C10CE3"/>
    <w:rPr>
      <w:rFonts w:eastAsia="Times New Roman" w:cs="Times New Roman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C10CE3"/>
    <w:rPr>
      <w:rFonts w:eastAsia="Times New Roman" w:cs="Times New Roman"/>
    </w:rPr>
  </w:style>
  <w:style w:type="paragraph" w:styleId="Title">
    <w:name w:val="Title"/>
    <w:basedOn w:val="Normal"/>
    <w:link w:val="TitleChar"/>
    <w:uiPriority w:val="99"/>
    <w:qFormat/>
    <w:rsid w:val="00442F25"/>
    <w:rPr>
      <w:rFonts w:eastAsia="Times New Roman" w:cs="Times New Roman"/>
      <w:b/>
      <w:color w:val="FFFFFF" w:themeColor="background1"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442F25"/>
    <w:rPr>
      <w:rFonts w:ascii="Arial" w:eastAsia="Times New Roman" w:hAnsi="Arial" w:cs="Times New Roman"/>
      <w:b/>
      <w:color w:val="FFFFFF" w:themeColor="background1"/>
      <w:sz w:val="22"/>
      <w:szCs w:val="20"/>
    </w:rPr>
  </w:style>
  <w:style w:type="paragraph" w:styleId="NoSpacing">
    <w:name w:val="No Spacing"/>
    <w:uiPriority w:val="1"/>
    <w:qFormat/>
    <w:rsid w:val="00C10CE3"/>
    <w:rPr>
      <w:rFonts w:eastAsiaTheme="minorHAnsi"/>
      <w:sz w:val="22"/>
      <w:szCs w:val="22"/>
    </w:rPr>
  </w:style>
  <w:style w:type="paragraph" w:customStyle="1" w:styleId="FooterWarning">
    <w:name w:val="Footer Warning"/>
    <w:basedOn w:val="Normal"/>
    <w:uiPriority w:val="99"/>
    <w:rsid w:val="00C10CE3"/>
    <w:pPr>
      <w:keepNext/>
      <w:keepLines/>
      <w:pBdr>
        <w:top w:val="single" w:sz="48" w:space="1" w:color="FF9900"/>
      </w:pBdr>
      <w:shd w:val="pct10" w:color="auto" w:fill="FFFFFF"/>
      <w:jc w:val="center"/>
      <w:outlineLvl w:val="0"/>
    </w:pPr>
    <w:rPr>
      <w:rFonts w:eastAsia="Times New Roman" w:cs="Arial"/>
      <w:b/>
      <w:color w:val="FF9900"/>
      <w:spacing w:val="-10"/>
      <w:kern w:val="28"/>
      <w:position w:val="6"/>
      <w:sz w:val="32"/>
      <w:szCs w:val="20"/>
    </w:rPr>
  </w:style>
  <w:style w:type="paragraph" w:customStyle="1" w:styleId="TitleBlack">
    <w:name w:val="Title Black"/>
    <w:basedOn w:val="Normal"/>
    <w:uiPriority w:val="99"/>
    <w:rsid w:val="00C10CE3"/>
    <w:pPr>
      <w:spacing w:before="720" w:after="720"/>
      <w:jc w:val="center"/>
    </w:pPr>
    <w:rPr>
      <w:rFonts w:eastAsia="Times New Roman" w:cs="Times New Roman"/>
      <w:sz w:val="56"/>
      <w:szCs w:val="56"/>
    </w:rPr>
  </w:style>
  <w:style w:type="paragraph" w:customStyle="1" w:styleId="TitleOrange">
    <w:name w:val="Title Orange"/>
    <w:basedOn w:val="Normal"/>
    <w:uiPriority w:val="99"/>
    <w:rsid w:val="00C10CE3"/>
    <w:pPr>
      <w:spacing w:before="720" w:after="720"/>
      <w:jc w:val="center"/>
    </w:pPr>
    <w:rPr>
      <w:rFonts w:eastAsia="Times New Roman" w:cs="Times New Roman"/>
      <w:color w:val="8BAFE1"/>
      <w:sz w:val="44"/>
    </w:rPr>
  </w:style>
  <w:style w:type="paragraph" w:customStyle="1" w:styleId="HeadingnoTOC">
    <w:name w:val="Heading no TOC"/>
    <w:basedOn w:val="BodyText"/>
    <w:uiPriority w:val="99"/>
    <w:rsid w:val="00C10CE3"/>
    <w:pPr>
      <w:spacing w:before="240" w:after="240"/>
      <w:ind w:left="1134"/>
    </w:pPr>
    <w:rPr>
      <w:sz w:val="48"/>
      <w:szCs w:val="48"/>
    </w:rPr>
  </w:style>
  <w:style w:type="paragraph" w:customStyle="1" w:styleId="StyleBodyTextLatin9ptBoldIvoryBefore0cm">
    <w:name w:val="Style Body Text + (Latin) 9 pt Bold Ivory Before:  0 cm"/>
    <w:basedOn w:val="BodyText"/>
    <w:uiPriority w:val="99"/>
    <w:rsid w:val="00C10CE3"/>
    <w:pPr>
      <w:spacing w:before="240" w:after="240"/>
    </w:pPr>
    <w:rPr>
      <w:b/>
      <w:bCs/>
      <w:color w:val="003366"/>
      <w:sz w:val="18"/>
    </w:rPr>
  </w:style>
  <w:style w:type="paragraph" w:customStyle="1" w:styleId="StyleLatin9ptComplexBoldJustifiedBefore056cmAf">
    <w:name w:val="Style (Latin) 9 pt (Complex) Bold Justified Before:  0.56 cm Af..."/>
    <w:basedOn w:val="Normal"/>
    <w:uiPriority w:val="99"/>
    <w:rsid w:val="00C10CE3"/>
    <w:pPr>
      <w:spacing w:after="120"/>
      <w:ind w:left="318"/>
      <w:jc w:val="both"/>
    </w:pPr>
    <w:rPr>
      <w:rFonts w:eastAsia="Times New Roman" w:cs="Times New Roman"/>
      <w:bCs/>
      <w:sz w:val="18"/>
    </w:rPr>
  </w:style>
  <w:style w:type="paragraph" w:customStyle="1" w:styleId="StyleHeading216pt">
    <w:name w:val="Style Heading 2 + 16 pt"/>
    <w:basedOn w:val="Heading2"/>
    <w:uiPriority w:val="99"/>
    <w:rsid w:val="00C10CE3"/>
    <w:pPr>
      <w:keepNext/>
      <w:numPr>
        <w:ilvl w:val="1"/>
      </w:numPr>
      <w:tabs>
        <w:tab w:val="num" w:pos="576"/>
        <w:tab w:val="left" w:pos="624"/>
        <w:tab w:val="left" w:pos="1134"/>
      </w:tabs>
      <w:spacing w:before="360" w:after="240"/>
      <w:ind w:left="576" w:hanging="576"/>
    </w:pPr>
    <w:rPr>
      <w:rFonts w:cs="Arial"/>
      <w:bCs/>
      <w:sz w:val="28"/>
      <w:szCs w:val="28"/>
      <w:lang w:eastAsia="en-US"/>
    </w:rPr>
  </w:style>
  <w:style w:type="paragraph" w:customStyle="1" w:styleId="StyleStyleHeading216ptNotBold">
    <w:name w:val="Style Style Heading 2 + 16 pt + Not Bold"/>
    <w:basedOn w:val="StyleHeading216pt"/>
    <w:autoRedefine/>
    <w:uiPriority w:val="99"/>
    <w:rsid w:val="00C10CE3"/>
    <w:pPr>
      <w:numPr>
        <w:ilvl w:val="0"/>
      </w:numPr>
      <w:tabs>
        <w:tab w:val="num" w:pos="576"/>
      </w:tabs>
      <w:ind w:left="576" w:hanging="576"/>
    </w:pPr>
    <w:rPr>
      <w:b w:val="0"/>
      <w:bCs w:val="0"/>
    </w:rPr>
  </w:style>
  <w:style w:type="character" w:customStyle="1" w:styleId="HeadingChar">
    <w:name w:val="Heading Char"/>
    <w:link w:val="Heading"/>
    <w:locked/>
    <w:rsid w:val="00C10CE3"/>
    <w:rPr>
      <w:rFonts w:ascii="Arial" w:hAnsi="Arial" w:cs="Arial"/>
      <w:b/>
      <w:sz w:val="36"/>
    </w:rPr>
  </w:style>
  <w:style w:type="paragraph" w:customStyle="1" w:styleId="Heading">
    <w:name w:val="Heading"/>
    <w:basedOn w:val="Normal"/>
    <w:link w:val="HeadingChar"/>
    <w:rsid w:val="00C10CE3"/>
    <w:pPr>
      <w:keepNext/>
      <w:tabs>
        <w:tab w:val="center" w:pos="4680"/>
        <w:tab w:val="right" w:pos="9360"/>
      </w:tabs>
      <w:spacing w:after="120"/>
      <w:jc w:val="both"/>
    </w:pPr>
    <w:rPr>
      <w:rFonts w:cs="Arial"/>
      <w:b/>
      <w:sz w:val="36"/>
    </w:rPr>
  </w:style>
  <w:style w:type="paragraph" w:customStyle="1" w:styleId="TableHeader">
    <w:name w:val="Table Header"/>
    <w:basedOn w:val="Normal"/>
    <w:uiPriority w:val="99"/>
    <w:rsid w:val="00C10CE3"/>
    <w:pPr>
      <w:keepNext/>
      <w:spacing w:before="60" w:after="60"/>
    </w:pPr>
    <w:rPr>
      <w:rFonts w:eastAsia="Times New Roman" w:cs="Times New Roman"/>
      <w:b/>
      <w:szCs w:val="20"/>
    </w:rPr>
  </w:style>
  <w:style w:type="paragraph" w:customStyle="1" w:styleId="StyleNonNumberedheadingCentered">
    <w:name w:val="Style Non Numbered heading + Centered"/>
    <w:basedOn w:val="Normal"/>
    <w:uiPriority w:val="99"/>
    <w:rsid w:val="00C10CE3"/>
    <w:pPr>
      <w:spacing w:before="120" w:after="120"/>
      <w:jc w:val="center"/>
    </w:pPr>
    <w:rPr>
      <w:rFonts w:ascii="Verdana" w:eastAsia="Times New Roman" w:hAnsi="Verdana" w:cs="Times New Roman"/>
      <w:b/>
      <w:bCs/>
      <w:color w:val="8DB3FF"/>
      <w:sz w:val="32"/>
      <w:szCs w:val="20"/>
    </w:rPr>
  </w:style>
  <w:style w:type="paragraph" w:customStyle="1" w:styleId="Heading1Nonnumbered">
    <w:name w:val="Heading 1 Non numbered"/>
    <w:basedOn w:val="Heading1"/>
    <w:next w:val="NormalPara"/>
    <w:uiPriority w:val="99"/>
    <w:rsid w:val="00C10CE3"/>
    <w:pPr>
      <w:pageBreakBefore/>
      <w:shd w:val="clear" w:color="auto" w:fill="auto"/>
      <w:tabs>
        <w:tab w:val="clear" w:pos="0"/>
      </w:tabs>
      <w:spacing w:after="120"/>
    </w:pPr>
    <w:rPr>
      <w:b/>
      <w:bCs w:val="0"/>
      <w:sz w:val="32"/>
      <w:szCs w:val="32"/>
    </w:rPr>
  </w:style>
  <w:style w:type="paragraph" w:customStyle="1" w:styleId="Heading2NonNumbered">
    <w:name w:val="Heading 2 Non Numbered"/>
    <w:basedOn w:val="Heading2"/>
    <w:next w:val="NormalPara"/>
    <w:uiPriority w:val="99"/>
    <w:rsid w:val="00C10CE3"/>
    <w:pPr>
      <w:keepNext/>
      <w:tabs>
        <w:tab w:val="left" w:pos="624"/>
        <w:tab w:val="left" w:pos="1134"/>
      </w:tabs>
      <w:spacing w:before="360" w:after="240"/>
    </w:pPr>
    <w:rPr>
      <w:rFonts w:cs="Arial"/>
      <w:bCs/>
      <w:iCs/>
      <w:sz w:val="28"/>
      <w:szCs w:val="28"/>
      <w:lang w:eastAsia="en-US"/>
    </w:rPr>
  </w:style>
  <w:style w:type="paragraph" w:customStyle="1" w:styleId="Heading3NonNumbered">
    <w:name w:val="Heading 3 Non Numbered"/>
    <w:basedOn w:val="Heading3"/>
    <w:next w:val="NormalPara"/>
    <w:uiPriority w:val="99"/>
    <w:rsid w:val="00C10CE3"/>
    <w:pPr>
      <w:numPr>
        <w:ilvl w:val="0"/>
        <w:numId w:val="0"/>
      </w:numPr>
      <w:tabs>
        <w:tab w:val="clear" w:pos="0"/>
        <w:tab w:val="left" w:pos="1134"/>
      </w:tabs>
      <w:spacing w:before="240"/>
    </w:pPr>
    <w:rPr>
      <w:sz w:val="24"/>
    </w:rPr>
  </w:style>
  <w:style w:type="paragraph" w:customStyle="1" w:styleId="CentredCaption">
    <w:name w:val="CentredCaption"/>
    <w:basedOn w:val="Caption"/>
    <w:uiPriority w:val="99"/>
    <w:rsid w:val="00C10CE3"/>
    <w:pPr>
      <w:jc w:val="center"/>
    </w:pPr>
  </w:style>
  <w:style w:type="paragraph" w:customStyle="1" w:styleId="Space">
    <w:name w:val="Space"/>
    <w:basedOn w:val="Normal"/>
    <w:uiPriority w:val="99"/>
    <w:rsid w:val="00C10CE3"/>
    <w:pPr>
      <w:spacing w:before="60" w:after="60"/>
    </w:pPr>
    <w:rPr>
      <w:rFonts w:ascii="Times New Roman" w:eastAsia="Times New Roman" w:hAnsi="Times New Roman" w:cs="Times New Roman"/>
      <w:sz w:val="24"/>
    </w:rPr>
  </w:style>
  <w:style w:type="paragraph" w:customStyle="1" w:styleId="Default">
    <w:name w:val="Default"/>
    <w:uiPriority w:val="99"/>
    <w:rsid w:val="00C10CE3"/>
    <w:pPr>
      <w:autoSpaceDE w:val="0"/>
      <w:autoSpaceDN w:val="0"/>
      <w:adjustRightInd w:val="0"/>
    </w:pPr>
    <w:rPr>
      <w:rFonts w:ascii="Arial" w:eastAsia="Calibri" w:hAnsi="Arial" w:cs="Arial"/>
      <w:color w:val="000000"/>
      <w:lang w:eastAsia="en-GB"/>
    </w:rPr>
  </w:style>
  <w:style w:type="character" w:customStyle="1" w:styleId="Heading1CharChar">
    <w:name w:val="Heading 1 Char Char"/>
    <w:rsid w:val="00C10CE3"/>
    <w:rPr>
      <w:rFonts w:ascii="Arial" w:hAnsi="Arial" w:cs="Arial" w:hint="default"/>
      <w:b/>
      <w:bCs w:val="0"/>
      <w:kern w:val="32"/>
      <w:sz w:val="32"/>
      <w:szCs w:val="32"/>
      <w:lang w:val="en-GB" w:eastAsia="en-US" w:bidi="ar-SA"/>
    </w:rPr>
  </w:style>
  <w:style w:type="character" w:customStyle="1" w:styleId="CharChar4">
    <w:name w:val="Char Char4"/>
    <w:rsid w:val="00C10CE3"/>
    <w:rPr>
      <w:rFonts w:ascii="Arial" w:hAnsi="Arial" w:cs="Arial" w:hint="default"/>
      <w:b/>
      <w:bCs w:val="0"/>
      <w:kern w:val="32"/>
      <w:sz w:val="32"/>
      <w:szCs w:val="32"/>
      <w:shd w:val="clear" w:color="auto" w:fill="auto"/>
      <w:lang w:eastAsia="en-US"/>
    </w:rPr>
  </w:style>
  <w:style w:type="character" w:customStyle="1" w:styleId="CharChar3">
    <w:name w:val="Char Char3"/>
    <w:rsid w:val="00C10CE3"/>
    <w:rPr>
      <w:rFonts w:ascii="Arial" w:hAnsi="Arial" w:cs="Arial" w:hint="default"/>
      <w:sz w:val="22"/>
      <w:szCs w:val="24"/>
      <w:lang w:val="en-GB" w:eastAsia="en-US" w:bidi="ar-SA"/>
    </w:rPr>
  </w:style>
  <w:style w:type="table" w:styleId="TableGrid8">
    <w:name w:val="Table Grid 8"/>
    <w:basedOn w:val="TableNormal"/>
    <w:semiHidden/>
    <w:unhideWhenUsed/>
    <w:rsid w:val="00C10CE3"/>
    <w:rPr>
      <w:rFonts w:ascii="Times New Roman" w:eastAsia="Times New Roman" w:hAnsi="Times New Roman" w:cs="Times New Roman"/>
      <w:sz w:val="20"/>
      <w:szCs w:val="20"/>
      <w:lang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customStyle="1" w:styleId="StyleBulleted1">
    <w:name w:val="Style Bulleted1"/>
    <w:rsid w:val="00C10CE3"/>
    <w:pPr>
      <w:numPr>
        <w:numId w:val="5"/>
      </w:numPr>
    </w:pPr>
  </w:style>
  <w:style w:type="numbering" w:customStyle="1" w:styleId="StyleBulleted">
    <w:name w:val="Style Bulleted"/>
    <w:rsid w:val="00C10CE3"/>
    <w:pPr>
      <w:numPr>
        <w:numId w:val="6"/>
      </w:numPr>
    </w:pPr>
  </w:style>
  <w:style w:type="paragraph" w:styleId="Revision">
    <w:name w:val="Revision"/>
    <w:hidden/>
    <w:uiPriority w:val="99"/>
    <w:semiHidden/>
    <w:rsid w:val="00116853"/>
    <w:rPr>
      <w:rFonts w:ascii="Arial" w:hAnsi="Arial"/>
      <w:sz w:val="22"/>
    </w:rPr>
  </w:style>
  <w:style w:type="paragraph" w:customStyle="1" w:styleId="paragraph">
    <w:name w:val="paragraph"/>
    <w:basedOn w:val="Normal"/>
    <w:rsid w:val="00D41C4C"/>
    <w:rPr>
      <w:rFonts w:ascii="Times New Roman" w:eastAsia="Times New Roman" w:hAnsi="Times New Roman" w:cs="Times New Roman"/>
      <w:sz w:val="24"/>
      <w:lang w:eastAsia="en-GB"/>
    </w:rPr>
  </w:style>
  <w:style w:type="character" w:customStyle="1" w:styleId="normaltextrun1">
    <w:name w:val="normaltextrun1"/>
    <w:basedOn w:val="DefaultParagraphFont"/>
    <w:rsid w:val="00D41C4C"/>
  </w:style>
  <w:style w:type="character" w:customStyle="1" w:styleId="eop">
    <w:name w:val="eop"/>
    <w:basedOn w:val="DefaultParagraphFont"/>
    <w:rsid w:val="00D41C4C"/>
  </w:style>
  <w:style w:type="character" w:customStyle="1" w:styleId="normaltextrun">
    <w:name w:val="normaltextrun"/>
    <w:basedOn w:val="DefaultParagraphFont"/>
    <w:rsid w:val="001E73E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AAD"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unhideWhenUsed/>
    <w:rsid w:val="00791D98"/>
    <w:rPr>
      <w:color w:val="605E5C"/>
      <w:shd w:val="clear" w:color="auto" w:fill="E1DFDD"/>
    </w:rPr>
  </w:style>
  <w:style w:type="paragraph" w:customStyle="1" w:styleId="TableStyle3">
    <w:name w:val="Table Style 3"/>
    <w:rsid w:val="00EB479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Baskerville" w:eastAsia="Baskerville" w:hAnsi="Baskerville" w:cs="Baskerville"/>
      <w:color w:val="434343"/>
      <w:sz w:val="20"/>
      <w:szCs w:val="20"/>
      <w:bdr w:val="nil"/>
      <w:lang w:eastAsia="en-GB"/>
    </w:rPr>
  </w:style>
  <w:style w:type="character" w:styleId="Strong">
    <w:name w:val="Strong"/>
    <w:basedOn w:val="DefaultParagraphFont"/>
    <w:uiPriority w:val="22"/>
    <w:qFormat/>
    <w:rsid w:val="006F25F6"/>
    <w:rPr>
      <w:b/>
      <w:bCs/>
    </w:rPr>
  </w:style>
  <w:style w:type="character" w:styleId="Mention">
    <w:name w:val="Mention"/>
    <w:basedOn w:val="DefaultParagraphFont"/>
    <w:uiPriority w:val="99"/>
    <w:unhideWhenUsed/>
    <w:rsid w:val="000824AB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7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3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3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71068">
                          <w:marLeft w:val="7"/>
                          <w:marRight w:val="7"/>
                          <w:marTop w:val="0"/>
                          <w:marBottom w:val="0"/>
                          <w:divBdr>
                            <w:top w:val="none" w:sz="0" w:space="0" w:color="D1D1D1"/>
                            <w:left w:val="none" w:sz="0" w:space="0" w:color="D1D1D1"/>
                            <w:bottom w:val="none" w:sz="0" w:space="0" w:color="D1D1D1"/>
                            <w:right w:val="none" w:sz="0" w:space="0" w:color="D1D1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4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0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30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78854">
                              <w:marLeft w:val="0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51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7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823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89815">
                              <w:marLeft w:val="0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517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8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1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1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5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0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3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44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44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68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8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759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964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515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12" w:space="0" w:color="ABABAB"/>
                                                        <w:left w:val="single" w:sz="6" w:space="0" w:color="ABABAB"/>
                                                        <w:bottom w:val="single" w:sz="12" w:space="0" w:color="ABABAB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1764758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4089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962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4376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4860540">
                                                                          <w:marLeft w:val="-75"/>
                                                                          <w:marRight w:val="0"/>
                                                                          <w:marTop w:val="3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4267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150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904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30"/>
                                                                                      <w:marBottom w:val="3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064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75154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43609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8756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59690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6223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3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374483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72929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544801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237288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8937284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131694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3936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48635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33837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536270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383580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31110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660934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99173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5199790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841123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7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6.png"/><Relationship Id="rId39" Type="http://schemas.openxmlformats.org/officeDocument/2006/relationships/package" Target="embeddings/Microsoft_Visio_Drawing3.vsdx"/><Relationship Id="rId21" Type="http://schemas.openxmlformats.org/officeDocument/2006/relationships/image" Target="media/image2.png"/><Relationship Id="rId34" Type="http://schemas.openxmlformats.org/officeDocument/2006/relationships/image" Target="media/image10.emf"/><Relationship Id="rId42" Type="http://schemas.openxmlformats.org/officeDocument/2006/relationships/fontTable" Target="fontTab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hyperlink" Target="mailto:roger.payne@opentext.com" TargetMode="External"/><Relationship Id="rId20" Type="http://schemas.openxmlformats.org/officeDocument/2006/relationships/footer" Target="footer3.xml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package" Target="embeddings/Microsoft_Visio_Drawing.vsdx"/><Relationship Id="rId37" Type="http://schemas.openxmlformats.org/officeDocument/2006/relationships/package" Target="embeddings/Microsoft_Visio_Drawing2.vsdx"/><Relationship Id="rId40" Type="http://schemas.openxmlformats.org/officeDocument/2006/relationships/hyperlink" Target="http://omrscanning.ucles.internal/da" TargetMode="External"/><Relationship Id="rId36" Type="http://schemas.openxmlformats.org/officeDocument/2006/relationships/image" Target="media/image11.emf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hyperlink" Target="mailto:eu-support@opentext.com" TargetMode="External"/><Relationship Id="rId10" Type="http://schemas.openxmlformats.org/officeDocument/2006/relationships/webSettings" Target="webSettings.xml"/><Relationship Id="rId19" Type="http://schemas.microsoft.com/office/2016/09/relationships/commentsIds" Target="commentsIds.xml"/><Relationship Id="rId31" Type="http://schemas.openxmlformats.org/officeDocument/2006/relationships/image" Target="media/image8.emf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hyperlink" Target="https://support.opentext.com/portal/site/css?customView=ticketsHome" TargetMode="External"/><Relationship Id="rId35" Type="http://schemas.openxmlformats.org/officeDocument/2006/relationships/package" Target="embeddings/Microsoft_Visio_Drawing1.vsdx"/><Relationship Id="rId43" Type="http://schemas.microsoft.com/office/2011/relationships/people" Target="people.xml"/><Relationship Id="rId48" Type="http://schemas.microsoft.com/office/2018/08/relationships/commentsExtensible" Target="commentsExtensible.xml"/><Relationship Id="rId8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comments" Target="comments.xml"/><Relationship Id="rId25" Type="http://schemas.openxmlformats.org/officeDocument/2006/relationships/hyperlink" Target="https://omrscanning.ucles.interna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OWMT\Desktop\Service%20Definition%20and%20Support%20Document%20for%20S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  <a:effectLst/>
        <a:extLst>
          <a:ext uri="{C572A759-6A51-4108-AA02-DFA0A04FC94B}">
            <ma14:wrappingTextBoxFlag xmlns:ma14="http://schemas.microsoft.com/office/mac/drawingml/2011/main" xmlns=""/>
          </a:ext>
        </a:extLst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B02EEE46B09A43947188FFB069E6BD" ma:contentTypeVersion="2" ma:contentTypeDescription="Create a new document." ma:contentTypeScope="" ma:versionID="f3ae5ae0db86027775004bdd89c9b934">
  <xsd:schema xmlns:xsd="http://www.w3.org/2001/XMLSchema" xmlns:xs="http://www.w3.org/2001/XMLSchema" xmlns:p="http://schemas.microsoft.com/office/2006/metadata/properties" xmlns:ns2="54d4d38a-028f-424e-b5ef-83a50668f748" xmlns:ns3="bb66058c-3e6b-4e16-ba1f-210a4c721550" targetNamespace="http://schemas.microsoft.com/office/2006/metadata/properties" ma:root="true" ma:fieldsID="a6e729dc7fcf31c6e65c031c37225b03" ns2:_="" ns3:_="">
    <xsd:import namespace="54d4d38a-028f-424e-b5ef-83a50668f748"/>
    <xsd:import namespace="bb66058c-3e6b-4e16-ba1f-210a4c7215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d4d38a-028f-424e-b5ef-83a50668f7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66058c-3e6b-4e16-ba1f-210a4c721550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haredContentType xmlns="Microsoft.SharePoint.Taxonomy.ContentTypeSync" SourceId="cbc9373e-2d0f-4f82-b972-fcd84205de33" ContentTypeId="0x010100B73BDAA16D81B341979FFBC427D022CA" PreviousValue="false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SharedContentType xmlns="Microsoft.SharePoint.Taxonomy.ContentTypeSync" SourceId="cbc9373e-2d0f-4f82-b972-fcd84205de33" ContentTypeId="0x0101" PreviousValue="false"/>
</file>

<file path=customXml/item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2CCA8C-C439-451A-82B4-E94D7A4DFFFD}"/>
</file>

<file path=customXml/itemProps2.xml><?xml version="1.0" encoding="utf-8"?>
<ds:datastoreItem xmlns:ds="http://schemas.openxmlformats.org/officeDocument/2006/customXml" ds:itemID="{2B9EA00F-9915-4C09-B319-E1ADBB597D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7C821C-8FC5-44F5-AB5B-390A486390DF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5D6DD222-D922-40C7-B320-BA60CEC32E79}">
  <ds:schemaRefs>
    <ds:schemaRef ds:uri="http://schemas.microsoft.com/office/2006/metadata/properties"/>
    <ds:schemaRef ds:uri="http://schemas.microsoft.com/office/infopath/2007/PartnerControls"/>
    <ds:schemaRef ds:uri="a39c5589-cfdd-40a6-abfd-a145954e11af"/>
    <ds:schemaRef ds:uri="d4254779-1a12-4fa0-9ed7-c8f5dc49f789"/>
    <ds:schemaRef ds:uri="c1acd51b-36c1-41c5-83da-2f460181c7ad"/>
    <ds:schemaRef ds:uri="b422727b-4e50-4427-bf9d-5f6680636423"/>
  </ds:schemaRefs>
</ds:datastoreItem>
</file>

<file path=customXml/itemProps5.xml><?xml version="1.0" encoding="utf-8"?>
<ds:datastoreItem xmlns:ds="http://schemas.openxmlformats.org/officeDocument/2006/customXml" ds:itemID="{732BD35D-22A3-4320-9CBB-CB394F3B769A}"/>
</file>

<file path=customXml/itemProps6.xml><?xml version="1.0" encoding="utf-8"?>
<ds:datastoreItem xmlns:ds="http://schemas.openxmlformats.org/officeDocument/2006/customXml" ds:itemID="{9D37EA66-04F0-4E1B-874D-3BD40BA45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Service Definition and Support Document for STS</Template>
  <TotalTime>2327</TotalTime>
  <Pages>22</Pages>
  <Words>3955</Words>
  <Characters>22545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DC10 Scanning ICR SSD</vt:lpstr>
    </vt:vector>
  </TitlesOfParts>
  <Company>Cambridge Assessment</Company>
  <LinksUpToDate>false</LinksUpToDate>
  <CharactersWithSpaces>26448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DC10 Scanning ICR SSD</dc:title>
  <dc:subject/>
  <dc:creator>Sujoy Bhowmick</dc:creator>
  <cp:keywords/>
  <dc:description/>
  <cp:lastModifiedBy>Lakshmi Bana</cp:lastModifiedBy>
  <cp:revision>88</cp:revision>
  <cp:lastPrinted>2016-07-04T09:52:00Z</cp:lastPrinted>
  <dcterms:created xsi:type="dcterms:W3CDTF">2021-03-18T18:56:00Z</dcterms:created>
  <dcterms:modified xsi:type="dcterms:W3CDTF">2021-09-20T05:46:00Z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0x010100A4B02EEE46B09A43947188FFB069E6BD</vt:lpwstr>
  </property>
  <property fmtid="{D5CDD505-2E9C-101B-9397-08002B2CF9AE}" pid="3" name="_dlc_DocIdItemGuid">
    <vt:lpwstr>be5124e1-f00c-452d-a801-f3b84ff5dfa5</vt:lpwstr>
  </property>
  <property fmtid="{D5CDD505-2E9C-101B-9397-08002B2CF9AE}" pid="4" name="Letters">
    <vt:lpwstr>S</vt:lpwstr>
  </property>
  <property fmtid="{D5CDD505-2E9C-101B-9397-08002B2CF9AE}" pid="5" name="STP">
    <vt:lpwstr>All Templates</vt:lpwstr>
  </property>
  <property fmtid="{D5CDD505-2E9C-101B-9397-08002B2CF9AE}" pid="6" name="URL">
    <vt:lpwstr/>
  </property>
  <property fmtid="{D5CDD505-2E9C-101B-9397-08002B2CF9AE}" pid="7" name="Application">
    <vt:lpwstr>104;#DC10 Scanning|0af2d13f-9e3e-49dd-b1cb-7dfb92b53146</vt:lpwstr>
  </property>
  <property fmtid="{D5CDD505-2E9C-101B-9397-08002B2CF9AE}" pid="8" name="Order">
    <vt:r8>15800</vt:r8>
  </property>
</Properties>
</file>